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C3A3" w14:textId="77777777" w:rsidR="007F5C7E" w:rsidRPr="00E55E56" w:rsidRDefault="0015404C" w:rsidP="00A03033">
      <w:pPr>
        <w:jc w:val="center"/>
        <w:rPr>
          <w:rFonts w:ascii="Verdana" w:hAnsi="Verdana"/>
          <w:sz w:val="36"/>
          <w:szCs w:val="36"/>
        </w:rPr>
      </w:pPr>
      <w:sdt>
        <w:sdtPr>
          <w:tag w:val="tii-grammar-ST_Long_Sentence"/>
          <w:id w:val="657538285"/>
          <w:placeholder>
            <w:docPart w:val="DefaultPlaceholder_-1854013440"/>
          </w:placeholder>
          <w15:appearance w15:val="hidden"/>
        </w:sdtPr>
        <w:sdtContent>
          <w:r w:rsidR="00420EB1" w:rsidRPr="00E55E56">
            <w:rPr>
              <w:rFonts w:ascii="Verdana" w:hAnsi="Verdana"/>
              <w:sz w:val="36"/>
              <w:szCs w:val="36"/>
            </w:rPr>
            <w:t>Multi-Factor Authentication Systems:</w:t>
          </w:r>
        </w:sdtContent>
      </w:sdt>
      <w:r w:rsidR="00420EB1" w:rsidRPr="00E55E56">
        <w:rPr>
          <w:rFonts w:ascii="Verdana" w:hAnsi="Verdana"/>
          <w:sz w:val="36"/>
          <w:szCs w:val="36"/>
        </w:rPr>
        <w:t xml:space="preserve"> </w:t>
      </w:r>
    </w:p>
    <w:sdt>
      <w:sdtPr>
        <w:tag w:val="tii-grammar-ST_Long_Sentence"/>
        <w:id w:val="1059501933"/>
        <w:placeholder>
          <w:docPart w:val="DefaultPlaceholder_-1854013440"/>
        </w:placeholder>
        <w15:appearance w15:val="hidden"/>
      </w:sdtPr>
      <w:sdtContent>
        <w:p w14:paraId="0486FF12" w14:textId="21657F7E" w:rsidR="00C8049E" w:rsidRPr="00E55E56" w:rsidRDefault="00420EB1" w:rsidP="22F08DBB">
          <w:pPr>
            <w:jc w:val="center"/>
            <w:rPr>
              <w:rFonts w:ascii="Verdana" w:hAnsi="Verdana"/>
              <w:sz w:val="36"/>
              <w:szCs w:val="36"/>
            </w:rPr>
          </w:pPr>
          <w:r w:rsidRPr="00E55E56">
            <w:rPr>
              <w:rFonts w:ascii="Verdana" w:hAnsi="Verdana"/>
              <w:sz w:val="36"/>
              <w:szCs w:val="36"/>
            </w:rPr>
            <w:t>A Comparative Analysis of Four Industry Implementations</w:t>
          </w:r>
        </w:p>
      </w:sdtContent>
    </w:sdt>
    <w:p w14:paraId="49F41108" w14:textId="77777777" w:rsidR="00C8049E" w:rsidRPr="00E55E56" w:rsidRDefault="00C8049E" w:rsidP="00C8049E">
      <w:pPr>
        <w:jc w:val="center"/>
        <w:rPr>
          <w:rFonts w:ascii="Verdana" w:hAnsi="Verdana" w:cs="Arial"/>
        </w:rPr>
      </w:pPr>
    </w:p>
    <w:p w14:paraId="333E424A" w14:textId="77777777" w:rsidR="00C8049E" w:rsidRPr="00E55E56" w:rsidRDefault="00C8049E" w:rsidP="00C8049E">
      <w:pPr>
        <w:jc w:val="center"/>
        <w:rPr>
          <w:rFonts w:ascii="Verdana" w:hAnsi="Verdana" w:cs="Arial"/>
        </w:rPr>
      </w:pPr>
    </w:p>
    <w:sdt>
      <w:sdtPr>
        <w:tag w:val="tii-grammar-ST_Long_Sentence"/>
        <w:id w:val="540449072"/>
        <w:placeholder>
          <w:docPart w:val="DefaultPlaceholder_-1854013440"/>
        </w:placeholder>
        <w15:appearance w15:val="hidden"/>
      </w:sdtPr>
      <w:sdtContent>
        <w:p w14:paraId="77EA4B85" w14:textId="3E36B79F" w:rsidR="00C8049E" w:rsidRPr="00E55E56" w:rsidRDefault="00420EB1" w:rsidP="22F08DBB">
          <w:pPr>
            <w:jc w:val="center"/>
            <w:rPr>
              <w:rFonts w:ascii="Verdana" w:hAnsi="Verdana" w:cs="Arial"/>
              <w:noProof/>
            </w:rPr>
          </w:pPr>
          <w:r w:rsidRPr="00E55E56">
            <w:rPr>
              <w:rFonts w:ascii="Verdana" w:hAnsi="Verdana" w:cs="Arial"/>
              <w:noProof/>
            </w:rPr>
            <w:t>Team 00</w:t>
          </w:r>
        </w:p>
      </w:sdtContent>
    </w:sdt>
    <w:p w14:paraId="320718AB" w14:textId="0C1B9677" w:rsidR="00420EB1" w:rsidRPr="00E55E56" w:rsidRDefault="0015404C" w:rsidP="00A03033">
      <w:pPr>
        <w:jc w:val="center"/>
      </w:pPr>
      <w:sdt>
        <w:sdtPr>
          <w:tag w:val="tii-grammar-ST_Long_Sentence"/>
          <w:id w:val="658760254"/>
          <w:placeholder>
            <w:docPart w:val="DefaultPlaceholder_-1854013440"/>
          </w:placeholder>
          <w15:appearance w15:val="hidden"/>
        </w:sdtPr>
        <w:sdtContent>
          <w:r w:rsidR="00420EB1" w:rsidRPr="00E55E56">
            <w:rPr>
              <w:rFonts w:ascii="Verdana" w:hAnsi="Verdana" w:cs="Arial"/>
            </w:rPr>
            <w:t xml:space="preserve">Thao H. B. Bui – </w:t>
          </w:r>
          <w:hyperlink r:id="rId10">
            <w:r w:rsidR="00420EB1" w:rsidRPr="00E55E56">
              <w:rPr>
                <w:rStyle w:val="Hyperlink"/>
                <w:rFonts w:ascii="Verdana" w:hAnsi="Verdana" w:cs="Arial"/>
              </w:rPr>
              <w:t>buithao1@cityuniversity.edu</w:t>
            </w:r>
          </w:hyperlink>
        </w:sdtContent>
      </w:sdt>
      <w:r w:rsidR="00420EB1" w:rsidRPr="00E55E56">
        <w:rPr>
          <w:rFonts w:ascii="Verdana" w:hAnsi="Verdana" w:cs="Arial"/>
        </w:rPr>
        <w:t> </w:t>
      </w:r>
    </w:p>
    <w:sdt>
      <w:sdtPr>
        <w:tag w:val="tii-grammar-ST_Long_Sentence"/>
        <w:id w:val="521161854"/>
        <w:placeholder>
          <w:docPart w:val="DefaultPlaceholder_-1854013440"/>
        </w:placeholder>
        <w15:appearance w15:val="hidden"/>
      </w:sdtPr>
      <w:sdtContent>
        <w:p w14:paraId="09D4128C" w14:textId="77549E86" w:rsidR="6C5520D0" w:rsidRPr="00E55E56" w:rsidRDefault="6C5520D0" w:rsidP="22F08DBB">
          <w:pPr>
            <w:jc w:val="center"/>
            <w:rPr>
              <w:rStyle w:val="Hyperlink"/>
              <w:rFonts w:ascii="Verdana" w:eastAsia="Verdana" w:hAnsi="Verdana" w:cs="Verdana"/>
            </w:rPr>
          </w:pPr>
          <w:r w:rsidRPr="00E55E56">
            <w:rPr>
              <w:rFonts w:ascii="Verdana" w:eastAsia="Verdana" w:hAnsi="Verdana" w:cs="Verdana"/>
            </w:rPr>
            <w:t xml:space="preserve">Duy K. Bui - </w:t>
          </w:r>
          <w:hyperlink r:id="rId11">
            <w:r w:rsidRPr="00E55E56">
              <w:rPr>
                <w:rStyle w:val="Hyperlink"/>
                <w:rFonts w:ascii="Verdana" w:eastAsia="Verdana" w:hAnsi="Verdana" w:cs="Verdana"/>
              </w:rPr>
              <w:t>buikhanhduy@cityuniversity.edu</w:t>
            </w:r>
          </w:hyperlink>
        </w:p>
      </w:sdtContent>
    </w:sdt>
    <w:p w14:paraId="726014A4" w14:textId="15B11D4A" w:rsidR="00C8049E" w:rsidRPr="00E55E56" w:rsidRDefault="0015404C" w:rsidP="00C8049E">
      <w:pPr>
        <w:jc w:val="center"/>
        <w:rPr>
          <w:rFonts w:ascii="Verdana" w:hAnsi="Verdana" w:cs="Arial"/>
        </w:rPr>
      </w:pPr>
      <w:sdt>
        <w:sdtPr>
          <w:tag w:val="tii-grammar-ST_Long_Sentence"/>
          <w:id w:val="380806233"/>
          <w:placeholder>
            <w:docPart w:val="DefaultPlaceholder_-1854013440"/>
          </w:placeholder>
          <w15:appearance w15:val="hidden"/>
        </w:sdtPr>
        <w:sdtContent>
          <w:r w:rsidR="00420EB1" w:rsidRPr="00E55E56">
            <w:rPr>
              <w:rFonts w:ascii="Verdana" w:hAnsi="Verdana" w:cs="Arial"/>
            </w:rPr>
            <w:t>School of Technology and Computing, City University of Seattle</w:t>
          </w:r>
        </w:sdtContent>
      </w:sdt>
      <w:r w:rsidR="00420EB1" w:rsidRPr="00E55E56">
        <w:rPr>
          <w:rFonts w:ascii="Verdana" w:hAnsi="Verdana" w:cs="Arial"/>
        </w:rPr>
        <w:t> </w:t>
      </w:r>
    </w:p>
    <w:sdt>
      <w:sdtPr>
        <w:tag w:val="tii-grammar-ST_Long_Sentence"/>
        <w:id w:val="947722561"/>
        <w:placeholder>
          <w:docPart w:val="DefaultPlaceholder_-1854013440"/>
        </w:placeholder>
        <w15:appearance w15:val="hidden"/>
      </w:sdtPr>
      <w:sdtContent>
        <w:p w14:paraId="2746AAD2" w14:textId="20A39673" w:rsidR="00420EB1" w:rsidRPr="00E55E56" w:rsidRDefault="00420EB1" w:rsidP="22F08DBB">
          <w:pPr>
            <w:jc w:val="center"/>
            <w:rPr>
              <w:rFonts w:ascii="Verdana" w:hAnsi="Verdana" w:cs="Arial"/>
            </w:rPr>
          </w:pPr>
          <w:r w:rsidRPr="00E55E56">
            <w:rPr>
              <w:rFonts w:ascii="Verdana" w:hAnsi="Verdana" w:cs="Arial"/>
            </w:rPr>
            <w:t>CS504_01_IN: Software Engineering</w:t>
          </w:r>
        </w:p>
      </w:sdtContent>
    </w:sdt>
    <w:sdt>
      <w:sdtPr>
        <w:tag w:val="tii-grammar-ST_Long_Sentence"/>
        <w:id w:val="1720600858"/>
        <w:placeholder>
          <w:docPart w:val="DefaultPlaceholder_-1854013440"/>
        </w:placeholder>
        <w15:appearance w15:val="hidden"/>
      </w:sdtPr>
      <w:sdtContent>
        <w:p w14:paraId="61F6D9F7" w14:textId="3C871DD8" w:rsidR="00420EB1" w:rsidRPr="00E55E56" w:rsidRDefault="00420EB1" w:rsidP="22F08DBB">
          <w:pPr>
            <w:jc w:val="center"/>
            <w:rPr>
              <w:rFonts w:ascii="Verdana" w:hAnsi="Verdana" w:cs="Arial"/>
            </w:rPr>
          </w:pPr>
          <w:r w:rsidRPr="00E55E56">
            <w:rPr>
              <w:rFonts w:ascii="Verdana" w:hAnsi="Verdana" w:cs="Arial"/>
            </w:rPr>
            <w:t>Professor Marcelo Guerra Hahn</w:t>
          </w:r>
        </w:p>
      </w:sdtContent>
    </w:sdt>
    <w:sdt>
      <w:sdtPr>
        <w:tag w:val="tii-grammar-ST_Long_Sentence"/>
        <w:id w:val="241186804"/>
        <w:placeholder>
          <w:docPart w:val="DefaultPlaceholder_-1854013440"/>
        </w:placeholder>
        <w15:appearance w15:val="hidden"/>
      </w:sdtPr>
      <w:sdtContent>
        <w:p w14:paraId="174128CF" w14:textId="16B7DA81" w:rsidR="00420EB1" w:rsidRPr="00E55E56" w:rsidRDefault="00405D83" w:rsidP="00C8049E">
          <w:pPr>
            <w:jc w:val="center"/>
            <w:rPr>
              <w:rFonts w:ascii="Verdana" w:hAnsi="Verdana" w:cs="Arial"/>
            </w:rPr>
          </w:pPr>
          <w:r w:rsidRPr="00E55E56">
            <w:rPr>
              <w:rFonts w:ascii="Verdana" w:hAnsi="Verdana" w:cs="Arial"/>
            </w:rPr>
            <w:t xml:space="preserve">August </w:t>
          </w:r>
          <w:r w:rsidR="00420EB1" w:rsidRPr="00E55E56">
            <w:rPr>
              <w:rFonts w:ascii="Verdana" w:hAnsi="Verdana" w:cs="Arial"/>
            </w:rPr>
            <w:t>2</w:t>
          </w:r>
          <w:r w:rsidRPr="00E55E56">
            <w:rPr>
              <w:rFonts w:ascii="Verdana" w:hAnsi="Verdana" w:cs="Arial"/>
            </w:rPr>
            <w:t>3</w:t>
          </w:r>
          <w:r w:rsidR="00420EB1" w:rsidRPr="00E55E56">
            <w:rPr>
              <w:rFonts w:ascii="Verdana" w:hAnsi="Verdana" w:cs="Arial"/>
            </w:rPr>
            <w:t>, 2026</w:t>
          </w:r>
        </w:p>
      </w:sdtContent>
    </w:sdt>
    <w:p w14:paraId="2E75E296" w14:textId="77777777" w:rsidR="00420EB1" w:rsidRPr="00E55E56" w:rsidRDefault="00420EB1" w:rsidP="00C8049E">
      <w:pPr>
        <w:jc w:val="center"/>
        <w:rPr>
          <w:rFonts w:ascii="Verdana" w:hAnsi="Verdana" w:cs="Arial"/>
        </w:rPr>
      </w:pPr>
    </w:p>
    <w:p w14:paraId="6B04C3FF" w14:textId="77777777" w:rsidR="00C8049E" w:rsidRPr="00E55E56" w:rsidRDefault="00C8049E" w:rsidP="00C8049E">
      <w:pPr>
        <w:jc w:val="center"/>
        <w:rPr>
          <w:rFonts w:ascii="Verdana" w:hAnsi="Verdana" w:cs="Arial"/>
        </w:rPr>
      </w:pPr>
    </w:p>
    <w:p w14:paraId="30E0078C" w14:textId="77777777" w:rsidR="00C8049E" w:rsidRPr="00E55E56" w:rsidRDefault="0015404C" w:rsidP="00C8049E">
      <w:pPr>
        <w:jc w:val="center"/>
        <w:rPr>
          <w:rFonts w:ascii="Verdana" w:hAnsi="Verdana"/>
          <w:kern w:val="36"/>
        </w:rPr>
      </w:pPr>
      <w:sdt>
        <w:sdtPr>
          <w:tag w:val="tii-grammar-ST_Long_Sentence"/>
          <w:id w:val="929807272"/>
          <w:placeholder>
            <w:docPart w:val="DefaultPlaceholder_-1854013440"/>
          </w:placeholder>
          <w15:appearance w15:val="hidden"/>
        </w:sdtPr>
        <w:sdtContent>
          <w:r w:rsidR="00C8049E" w:rsidRPr="00E55E56">
            <w:rPr>
              <w:rFonts w:ascii="Verdana" w:hAnsi="Verdana"/>
              <w:kern w:val="36"/>
            </w:rPr>
            <w:t>Abstract</w:t>
          </w:r>
        </w:sdtContent>
      </w:sdt>
      <w:r w:rsidR="00C8049E" w:rsidRPr="00E55E56">
        <w:rPr>
          <w:rFonts w:ascii="Verdana" w:hAnsi="Verdana"/>
          <w:kern w:val="36"/>
        </w:rPr>
        <w:t xml:space="preserve"> </w:t>
      </w:r>
    </w:p>
    <w:p w14:paraId="1D8E4DB8" w14:textId="77777777" w:rsidR="00C8049E" w:rsidRPr="00E55E56" w:rsidRDefault="00C8049E" w:rsidP="00C8049E">
      <w:pPr>
        <w:jc w:val="both"/>
        <w:rPr>
          <w:rFonts w:ascii="Verdana" w:hAnsi="Verdana" w:cs="Arial"/>
          <w:sz w:val="18"/>
          <w:szCs w:val="18"/>
        </w:rPr>
      </w:pPr>
    </w:p>
    <w:p w14:paraId="774846BC" w14:textId="17F54082" w:rsidR="00C8049E" w:rsidRPr="00E55E56" w:rsidRDefault="0015404C" w:rsidP="00C8049E">
      <w:pPr>
        <w:jc w:val="both"/>
        <w:rPr>
          <w:rFonts w:ascii="Verdana" w:hAnsi="Verdana"/>
          <w:sz w:val="18"/>
          <w:szCs w:val="18"/>
        </w:rPr>
      </w:pPr>
      <w:sdt>
        <w:sdtPr>
          <w:tag w:val="tii-grammar-ST_Long_Sentence"/>
          <w:id w:val="453594482"/>
          <w:placeholder>
            <w:docPart w:val="DefaultPlaceholder_-1854013440"/>
          </w:placeholder>
          <w15:appearance w15:val="hidden"/>
        </w:sdtPr>
        <w:sdtContent>
          <w:r w:rsidR="00420EB1" w:rsidRPr="00E55E56">
            <w:rPr>
              <w:rFonts w:ascii="Verdana" w:hAnsi="Verdana"/>
              <w:sz w:val="18"/>
              <w:szCs w:val="18"/>
            </w:rPr>
            <w:t>Multi-Factor Authentication (MFA) is a vital security measure for protecting account users against passwords theft or phishing.</w:t>
          </w:r>
        </w:sdtContent>
      </w:sdt>
      <w:r w:rsidR="00420EB1" w:rsidRPr="00E55E56">
        <w:rPr>
          <w:rFonts w:ascii="Verdana" w:hAnsi="Verdana"/>
          <w:sz w:val="18"/>
          <w:szCs w:val="18"/>
        </w:rPr>
        <w:t xml:space="preserve"> </w:t>
      </w:r>
      <w:r w:rsidR="004144EB" w:rsidRPr="00E55E56">
        <w:rPr>
          <w:rFonts w:ascii="Verdana" w:hAnsi="Verdana"/>
          <w:sz w:val="18"/>
          <w:szCs w:val="18"/>
        </w:rPr>
        <w:t xml:space="preserve">This team project analyzes and compares </w:t>
      </w:r>
      <w:r w:rsidR="00420EB1" w:rsidRPr="00E55E56">
        <w:rPr>
          <w:rFonts w:ascii="Verdana" w:hAnsi="Verdana"/>
          <w:sz w:val="18"/>
          <w:szCs w:val="18"/>
        </w:rPr>
        <w:t xml:space="preserve">between </w:t>
      </w:r>
      <w:sdt>
        <w:sdtPr>
          <w:tag w:val="tii-grammar-US_Confused"/>
          <w:id w:val="876579119"/>
          <w:placeholder>
            <w:docPart w:val="DefaultPlaceholder_-1854013440"/>
          </w:placeholder>
          <w15:appearance w15:val="hidden"/>
        </w:sdtPr>
        <w:sdtContent>
          <w:sdt>
            <w:sdtPr>
              <w:tag w:val="tii-grammar-US_Confused"/>
              <w:id w:val="505662463"/>
              <w:placeholder>
                <w:docPart w:val="DefaultPlaceholder_-1854013440"/>
              </w:placeholder>
              <w15:appearance w15:val="hidden"/>
            </w:sdtPr>
            <w:sdtContent>
              <w:r w:rsidR="00420EB1" w:rsidRPr="00E55E56">
                <w:rPr>
                  <w:rFonts w:ascii="Verdana" w:hAnsi="Verdana"/>
                  <w:sz w:val="18"/>
                  <w:szCs w:val="18"/>
                </w:rPr>
                <w:t>four</w:t>
              </w:r>
            </w:sdtContent>
          </w:sdt>
        </w:sdtContent>
      </w:sdt>
      <w:r w:rsidR="00420EB1" w:rsidRPr="00E55E56">
        <w:rPr>
          <w:rFonts w:ascii="Verdana" w:hAnsi="Verdana"/>
          <w:sz w:val="18"/>
          <w:szCs w:val="18"/>
        </w:rPr>
        <w:t xml:space="preserve"> MFA </w:t>
      </w:r>
      <w:r w:rsidR="004144EB" w:rsidRPr="00E55E56">
        <w:rPr>
          <w:rFonts w:ascii="Verdana" w:hAnsi="Verdana"/>
          <w:sz w:val="18"/>
          <w:szCs w:val="18"/>
        </w:rPr>
        <w:t>implementations based on Authenticator Assurance Level (AALs) as defined in NIST Special Publication 800-63B. The team selects four authentication mechanisms ranging from simple to complex including</w:t>
      </w:r>
      <w:r w:rsidR="008A346E" w:rsidRPr="00E55E56">
        <w:rPr>
          <w:rFonts w:ascii="Verdana" w:hAnsi="Verdana"/>
          <w:sz w:val="18"/>
          <w:szCs w:val="18"/>
        </w:rPr>
        <w:t>: Memorized secrets combined with OTP/TOTP; Multi-Factor Cryptographic Software; Multi-Factor Cryptographic Device; and Federation and Assertions. By comparing these four mechanisms based on AAL assurance</w:t>
      </w:r>
      <w:r w:rsidR="0044086A" w:rsidRPr="00E55E56">
        <w:rPr>
          <w:rFonts w:ascii="Verdana" w:hAnsi="Verdana"/>
          <w:sz w:val="18"/>
          <w:szCs w:val="18"/>
        </w:rPr>
        <w:t>, the team will create a report regarding to the tradeoff between security and usability when choosing an appropriate MFA method for deployment</w:t>
      </w:r>
      <w:r w:rsidR="00795EB4" w:rsidRPr="00E55E56">
        <w:rPr>
          <w:rFonts w:ascii="Verdana" w:hAnsi="Verdana"/>
          <w:sz w:val="18"/>
          <w:szCs w:val="18"/>
        </w:rPr>
        <w:t>.</w:t>
      </w:r>
    </w:p>
    <w:p w14:paraId="2ACE91A9" w14:textId="77777777" w:rsidR="00C8049E" w:rsidRPr="00E55E56" w:rsidRDefault="00C8049E" w:rsidP="00C8049E">
      <w:pPr>
        <w:jc w:val="both"/>
        <w:rPr>
          <w:rFonts w:ascii="Verdana" w:hAnsi="Verdana" w:cs="Arial"/>
          <w:sz w:val="18"/>
          <w:szCs w:val="18"/>
        </w:rPr>
      </w:pPr>
    </w:p>
    <w:p w14:paraId="07E71D53" w14:textId="1DF34602" w:rsidR="00C8049E" w:rsidRPr="00E55E56" w:rsidRDefault="00C8049E" w:rsidP="003114DF">
      <w:pPr>
        <w:jc w:val="both"/>
        <w:rPr>
          <w:rFonts w:ascii="Verdana" w:hAnsi="Verdana"/>
          <w:sz w:val="18"/>
          <w:szCs w:val="18"/>
        </w:rPr>
      </w:pPr>
      <w:r w:rsidRPr="00E55E56">
        <w:rPr>
          <w:rFonts w:ascii="Verdana" w:hAnsi="Verdana" w:cs="Arial"/>
          <w:sz w:val="18"/>
          <w:szCs w:val="18"/>
        </w:rPr>
        <w:t xml:space="preserve">Keywords: </w:t>
      </w:r>
      <w:r w:rsidR="000F4AB4" w:rsidRPr="00E55E56">
        <w:rPr>
          <w:rFonts w:ascii="Verdana" w:hAnsi="Verdana"/>
          <w:sz w:val="18"/>
          <w:szCs w:val="18"/>
        </w:rPr>
        <w:t xml:space="preserve">Multi-Factor Authentication, </w:t>
      </w:r>
      <w:r w:rsidR="0044086A" w:rsidRPr="00E55E56">
        <w:rPr>
          <w:rFonts w:ascii="Verdana" w:hAnsi="Verdana"/>
          <w:sz w:val="18"/>
          <w:szCs w:val="18"/>
        </w:rPr>
        <w:t>Authentication Assurance Level, Memorized Secrets, Cryptographic Authentication</w:t>
      </w:r>
    </w:p>
    <w:p w14:paraId="5F8BC217" w14:textId="77777777" w:rsidR="001A5988" w:rsidRPr="00E55E56" w:rsidRDefault="001A5988" w:rsidP="003114DF">
      <w:pPr>
        <w:jc w:val="both"/>
        <w:rPr>
          <w:rFonts w:ascii="Verdana" w:hAnsi="Verdana" w:cs="Arial"/>
          <w:sz w:val="18"/>
          <w:szCs w:val="18"/>
        </w:rPr>
      </w:pPr>
    </w:p>
    <w:p w14:paraId="4D45B1F0" w14:textId="77777777" w:rsidR="001A5988" w:rsidRDefault="001A5988" w:rsidP="003114DF">
      <w:pPr>
        <w:jc w:val="both"/>
        <w:rPr>
          <w:rFonts w:ascii="Verdana" w:hAnsi="Verdana" w:cs="Arial"/>
          <w:sz w:val="18"/>
          <w:szCs w:val="18"/>
        </w:rPr>
      </w:pPr>
    </w:p>
    <w:p w14:paraId="3852FBEF" w14:textId="77BD00F1" w:rsidR="001A5988" w:rsidRPr="003114DF" w:rsidRDefault="001A5988" w:rsidP="003114DF">
      <w:pPr>
        <w:jc w:val="both"/>
        <w:rPr>
          <w:rFonts w:ascii="Verdana" w:hAnsi="Verdana" w:cs="Arial"/>
          <w:sz w:val="18"/>
          <w:szCs w:val="18"/>
        </w:rPr>
        <w:sectPr w:rsidR="001A5988" w:rsidRPr="003114DF" w:rsidSect="00B45C66">
          <w:footerReference w:type="default" r:id="rId12"/>
          <w:pgSz w:w="12240" w:h="15840" w:code="1"/>
          <w:pgMar w:top="1440" w:right="1440" w:bottom="1440" w:left="1440" w:header="576" w:footer="576" w:gutter="0"/>
          <w:cols w:space="720"/>
          <w:docGrid w:linePitch="360"/>
        </w:sectPr>
      </w:pPr>
    </w:p>
    <w:p w14:paraId="34DD7F1A" w14:textId="325B155B" w:rsidR="00420EB1" w:rsidRPr="00081AC1" w:rsidRDefault="00907D86" w:rsidP="00420EB1">
      <w:pPr>
        <w:pStyle w:val="ListParagraph"/>
        <w:numPr>
          <w:ilvl w:val="0"/>
          <w:numId w:val="4"/>
        </w:numPr>
        <w:jc w:val="center"/>
        <w:rPr>
          <w:rFonts w:ascii="Verdana" w:hAnsi="Verdana"/>
          <w:sz w:val="18"/>
          <w:szCs w:val="18"/>
        </w:rPr>
      </w:pPr>
      <w:r>
        <w:rPr>
          <w:rFonts w:ascii="Verdana" w:hAnsi="Verdana"/>
          <w:b/>
          <w:bCs/>
          <w:sz w:val="18"/>
          <w:szCs w:val="18"/>
        </w:rPr>
        <w:t>INTRODUCTION</w:t>
      </w:r>
    </w:p>
    <w:p w14:paraId="0B7A91CA" w14:textId="77777777" w:rsidR="00081AC1" w:rsidRDefault="00081AC1" w:rsidP="00081AC1">
      <w:pPr>
        <w:jc w:val="center"/>
        <w:rPr>
          <w:rFonts w:ascii="Verdana" w:hAnsi="Verdana"/>
          <w:sz w:val="18"/>
          <w:szCs w:val="18"/>
        </w:rPr>
      </w:pPr>
    </w:p>
    <w:p w14:paraId="0DA4B47F" w14:textId="7DD57FBF" w:rsidR="001A5988" w:rsidRDefault="0023355E" w:rsidP="00081AC1">
      <w:pPr>
        <w:jc w:val="both"/>
        <w:rPr>
          <w:rFonts w:ascii="Verdana" w:hAnsi="Verdana"/>
          <w:sz w:val="18"/>
          <w:szCs w:val="18"/>
        </w:rPr>
      </w:pPr>
      <w:r>
        <w:rPr>
          <w:rFonts w:ascii="Verdana" w:hAnsi="Verdana"/>
          <w:sz w:val="18"/>
          <w:szCs w:val="18"/>
        </w:rPr>
        <w:t>Digital authentication is a core layer protection for most online services today. However, the most common method is a combination of username and password, which is the weakest link. It is especially vulnerable when users reuse the same password across multiple platforms. MFA was introduced to address this issue by combining two or more independent evidence such as what a user knows or possesses.</w:t>
      </w:r>
      <w:r w:rsidR="001A5988">
        <w:rPr>
          <w:rFonts w:ascii="Verdana" w:hAnsi="Verdana"/>
          <w:sz w:val="18"/>
          <w:szCs w:val="18"/>
        </w:rPr>
        <w:t xml:space="preserve"> In accordance with NIST Special Publication 800-63B, the AAL framework enables organizations to select an appropriate security level to their risk profile.</w:t>
      </w:r>
    </w:p>
    <w:p w14:paraId="577371BB" w14:textId="77777777" w:rsidR="00081AC1" w:rsidRDefault="00081AC1" w:rsidP="00081AC1">
      <w:pPr>
        <w:jc w:val="both"/>
        <w:rPr>
          <w:rFonts w:ascii="Verdana" w:hAnsi="Verdana"/>
          <w:sz w:val="18"/>
          <w:szCs w:val="18"/>
        </w:rPr>
      </w:pPr>
    </w:p>
    <w:p w14:paraId="4FDBD3A8" w14:textId="57D0DC49" w:rsidR="001A5988" w:rsidRDefault="001A5988" w:rsidP="00081AC1">
      <w:pPr>
        <w:jc w:val="both"/>
        <w:rPr>
          <w:rFonts w:ascii="Verdana" w:hAnsi="Verdana"/>
          <w:sz w:val="18"/>
          <w:szCs w:val="18"/>
        </w:rPr>
      </w:pPr>
      <w:r>
        <w:rPr>
          <w:rFonts w:ascii="Verdana" w:hAnsi="Verdana"/>
          <w:sz w:val="18"/>
          <w:szCs w:val="18"/>
        </w:rPr>
        <w:t xml:space="preserve">Based on this AAL framework, our team report presents four representative MFA methods ordered by increasing complexity. Four examples include </w:t>
      </w:r>
      <w:r w:rsidRPr="001A5988">
        <w:rPr>
          <w:rFonts w:ascii="Verdana" w:hAnsi="Verdana"/>
          <w:sz w:val="18"/>
          <w:szCs w:val="18"/>
        </w:rPr>
        <w:t>memorized secrets combined with one-time codes (AAL2), cryptographic software such as WebAuthn/Windows Hello (AAL2), hardware-based cryptographic devices like the Titan Security Key (AAL2/AAL3), and federated identity authentication via OpenID Connect/Microsoft Entra ID (AAL1–AAL3)</w:t>
      </w:r>
      <w:r w:rsidR="00BE3D03">
        <w:rPr>
          <w:rFonts w:ascii="Verdana" w:hAnsi="Verdana"/>
          <w:sz w:val="18"/>
          <w:szCs w:val="18"/>
        </w:rPr>
        <w:t>. We then compare and choose to use the appropriate authentication method for our project.</w:t>
      </w:r>
    </w:p>
    <w:p w14:paraId="0BC5E436" w14:textId="77777777" w:rsidR="001A5988" w:rsidRPr="00081AC1" w:rsidRDefault="001A5988" w:rsidP="00081AC1">
      <w:pPr>
        <w:jc w:val="both"/>
        <w:rPr>
          <w:rFonts w:ascii="Verdana" w:hAnsi="Verdana"/>
          <w:sz w:val="18"/>
          <w:szCs w:val="18"/>
        </w:rPr>
      </w:pPr>
    </w:p>
    <w:p w14:paraId="7D36D2FB" w14:textId="5A65B512" w:rsidR="00081AC1" w:rsidRPr="00081AC1" w:rsidRDefault="00081AC1" w:rsidP="00420EB1">
      <w:pPr>
        <w:pStyle w:val="ListParagraph"/>
        <w:numPr>
          <w:ilvl w:val="0"/>
          <w:numId w:val="4"/>
        </w:numPr>
        <w:jc w:val="center"/>
        <w:rPr>
          <w:rFonts w:ascii="Verdana" w:hAnsi="Verdana"/>
          <w:sz w:val="18"/>
          <w:szCs w:val="18"/>
        </w:rPr>
      </w:pPr>
      <w:r>
        <w:rPr>
          <w:rFonts w:ascii="Verdana" w:hAnsi="Verdana"/>
          <w:b/>
          <w:bCs/>
          <w:sz w:val="18"/>
          <w:szCs w:val="18"/>
        </w:rPr>
        <w:t>LITERATURE REVIEW</w:t>
      </w:r>
    </w:p>
    <w:p w14:paraId="40EB7A00" w14:textId="77777777" w:rsidR="00081AC1" w:rsidRDefault="00081AC1" w:rsidP="00081AC1">
      <w:pPr>
        <w:jc w:val="center"/>
        <w:rPr>
          <w:rFonts w:ascii="Verdana" w:hAnsi="Verdana"/>
          <w:sz w:val="18"/>
          <w:szCs w:val="18"/>
        </w:rPr>
      </w:pPr>
    </w:p>
    <w:p w14:paraId="2176BBF5" w14:textId="231DE5E2" w:rsidR="00081AC1" w:rsidRDefault="00116899" w:rsidP="00081AC1">
      <w:pPr>
        <w:jc w:val="both"/>
        <w:rPr>
          <w:rFonts w:ascii="Verdana" w:hAnsi="Verdana"/>
          <w:sz w:val="18"/>
          <w:szCs w:val="18"/>
        </w:rPr>
      </w:pPr>
      <w:r w:rsidRPr="22F08DBB">
        <w:rPr>
          <w:rFonts w:ascii="Verdana" w:hAnsi="Verdana"/>
          <w:sz w:val="18"/>
          <w:szCs w:val="18"/>
        </w:rPr>
        <w:t xml:space="preserve">Many academic studies have shown that the fundamental weakness of single factor authentication is not only about technical aspects but also in user behavior. </w:t>
      </w:r>
      <w:sdt>
        <w:sdtPr>
          <w:tag w:val="tii-grammar-ST_Long_Sentence"/>
          <w:id w:val="542403235"/>
          <w:placeholder>
            <w:docPart w:val="DefaultPlaceholder_-1854013440"/>
          </w:placeholder>
          <w15:appearance w15:val="hidden"/>
        </w:sdtPr>
        <w:sdtContent>
          <w:r w:rsidRPr="22F08DBB">
            <w:rPr>
              <w:rFonts w:ascii="Verdana" w:hAnsi="Verdana"/>
              <w:sz w:val="18"/>
              <w:szCs w:val="18"/>
            </w:rPr>
            <w:t xml:space="preserve">Das et al. (2019) through a systematic review of 623 academic papers on MFA, indicated that although MFA tools </w:t>
          </w:r>
          <w:sdt>
            <w:sdtPr>
              <w:tag w:val="tii-grammar-GR_IFVerb"/>
              <w:id w:val="1580641644"/>
              <w:placeholder>
                <w:docPart w:val="DefaultPlaceholder_-1854013440"/>
              </w:placeholder>
              <w15:appearance w15:val="hidden"/>
            </w:sdtPr>
            <w:sdtContent>
              <w:r w:rsidRPr="22F08DBB">
                <w:rPr>
                  <w:rFonts w:ascii="Verdana" w:hAnsi="Verdana"/>
                  <w:sz w:val="18"/>
                  <w:szCs w:val="18"/>
                </w:rPr>
                <w:t>are</w:t>
              </w:r>
            </w:sdtContent>
          </w:sdt>
          <w:r w:rsidRPr="22F08DBB">
            <w:rPr>
              <w:rFonts w:ascii="Verdana" w:hAnsi="Verdana"/>
              <w:sz w:val="18"/>
              <w:szCs w:val="18"/>
            </w:rPr>
            <w:t xml:space="preserve"> very technologically </w:t>
          </w:r>
          <w:r w:rsidR="00F84424" w:rsidRPr="22F08DBB">
            <w:rPr>
              <w:rFonts w:ascii="Verdana" w:hAnsi="Verdana"/>
              <w:sz w:val="18"/>
              <w:szCs w:val="18"/>
            </w:rPr>
            <w:t>advanced,</w:t>
          </w:r>
          <w:r w:rsidRPr="22F08DBB">
            <w:rPr>
              <w:rFonts w:ascii="Verdana" w:hAnsi="Verdana"/>
              <w:sz w:val="18"/>
              <w:szCs w:val="18"/>
            </w:rPr>
            <w:t xml:space="preserve"> user acceptance and actual usage remained highly barriers</w:t>
          </w:r>
          <w:r w:rsidR="00883FEE" w:rsidRPr="22F08DBB">
            <w:rPr>
              <w:rFonts w:ascii="Verdana" w:hAnsi="Verdana"/>
              <w:sz w:val="18"/>
              <w:szCs w:val="18"/>
            </w:rPr>
            <w:t>, require more specific users’ research to design a friendlier tool</w:t>
          </w:r>
          <w:r w:rsidRPr="22F08DBB">
            <w:rPr>
              <w:rFonts w:ascii="Verdana" w:hAnsi="Verdana"/>
              <w:sz w:val="18"/>
              <w:szCs w:val="18"/>
            </w:rPr>
            <w:t>.</w:t>
          </w:r>
        </w:sdtContent>
      </w:sdt>
      <w:r w:rsidRPr="22F08DBB">
        <w:rPr>
          <w:rFonts w:ascii="Verdana" w:hAnsi="Verdana"/>
          <w:sz w:val="18"/>
          <w:szCs w:val="18"/>
        </w:rPr>
        <w:t xml:space="preserve"> </w:t>
      </w:r>
      <w:sdt>
        <w:sdtPr>
          <w:tag w:val="tii-grammar-ST_Long_Sentence"/>
          <w:id w:val="1985712715"/>
          <w:placeholder>
            <w:docPart w:val="DefaultPlaceholder_-1854013440"/>
          </w:placeholder>
          <w15:appearance w15:val="hidden"/>
        </w:sdtPr>
        <w:sdtContent>
          <w:r w:rsidR="00883FEE" w:rsidRPr="22F08DBB">
            <w:rPr>
              <w:rFonts w:ascii="Verdana" w:hAnsi="Verdana"/>
              <w:sz w:val="18"/>
              <w:szCs w:val="18"/>
            </w:rPr>
            <w:t>This result is compatible with findings of De Cristofaro et al. (2013), who conducted research comparing usability of many different authentication technologies and saw that even though multi-factor authentication enhanced security, it also increased high cost for both providers and users.</w:t>
          </w:r>
        </w:sdtContent>
      </w:sdt>
    </w:p>
    <w:p w14:paraId="6581E966" w14:textId="73B7A9A7" w:rsidR="00883FEE" w:rsidRDefault="0015404C" w:rsidP="00081AC1">
      <w:pPr>
        <w:jc w:val="both"/>
        <w:rPr>
          <w:rFonts w:ascii="Verdana" w:hAnsi="Verdana"/>
          <w:sz w:val="18"/>
          <w:szCs w:val="18"/>
        </w:rPr>
      </w:pPr>
      <w:sdt>
        <w:sdtPr>
          <w:tag w:val="tii-grammar-GR_Frag"/>
          <w:id w:val="73903009"/>
          <w:placeholder>
            <w:docPart w:val="DefaultPlaceholder_-1854013440"/>
          </w:placeholder>
          <w15:appearance w15:val="hidden"/>
        </w:sdtPr>
        <w:sdtContent>
          <w:r w:rsidR="00883FEE" w:rsidRPr="22F08DBB">
            <w:rPr>
              <w:rFonts w:ascii="Verdana" w:hAnsi="Verdana"/>
              <w:sz w:val="18"/>
              <w:szCs w:val="18"/>
            </w:rPr>
            <w:t>The trade off between security and user experience from Amft et al. (2023), which focuses on account recovery when user loses access to second authentication factor like a mobile device or a hardware security key.</w:t>
          </w:r>
        </w:sdtContent>
      </w:sdt>
      <w:r w:rsidR="00883FEE" w:rsidRPr="22F08DBB">
        <w:rPr>
          <w:rFonts w:ascii="Verdana" w:hAnsi="Verdana"/>
          <w:sz w:val="18"/>
          <w:szCs w:val="18"/>
        </w:rPr>
        <w:t xml:space="preserve"> </w:t>
      </w:r>
      <w:sdt>
        <w:sdtPr>
          <w:tag w:val="tii-grammar-ST_Questionable"/>
          <w:id w:val="518464879"/>
          <w:placeholder>
            <w:docPart w:val="DefaultPlaceholder_-1854013440"/>
          </w:placeholder>
          <w15:appearance w15:val="hidden"/>
        </w:sdtPr>
        <w:sdtContent>
          <w:r w:rsidR="00883FEE" w:rsidRPr="22F08DBB">
            <w:rPr>
              <w:rFonts w:ascii="Verdana" w:hAnsi="Verdana"/>
              <w:sz w:val="18"/>
              <w:szCs w:val="18"/>
            </w:rPr>
            <w:t xml:space="preserve">This research also presses on recovery process undermines the entire MFA security process, bringing a critical challenge that systems like hardware security key or OTP </w:t>
          </w:r>
          <w:r w:rsidR="006B4C80" w:rsidRPr="22F08DBB">
            <w:rPr>
              <w:rFonts w:ascii="Verdana" w:hAnsi="Verdana"/>
              <w:sz w:val="18"/>
              <w:szCs w:val="18"/>
            </w:rPr>
            <w:t>must face.</w:t>
          </w:r>
        </w:sdtContent>
      </w:sdt>
    </w:p>
    <w:p w14:paraId="4AE247BE" w14:textId="77777777" w:rsidR="006B4C80" w:rsidRDefault="006B4C80" w:rsidP="00081AC1">
      <w:pPr>
        <w:jc w:val="both"/>
        <w:rPr>
          <w:rFonts w:ascii="Verdana" w:hAnsi="Verdana"/>
          <w:sz w:val="18"/>
          <w:szCs w:val="18"/>
        </w:rPr>
      </w:pPr>
    </w:p>
    <w:p w14:paraId="712359EB" w14:textId="34E9A6CB" w:rsidR="006B4C80" w:rsidRDefault="006B4C80" w:rsidP="00081AC1">
      <w:pPr>
        <w:jc w:val="both"/>
        <w:rPr>
          <w:rFonts w:ascii="Verdana" w:hAnsi="Verdana"/>
          <w:sz w:val="18"/>
          <w:szCs w:val="18"/>
        </w:rPr>
      </w:pPr>
      <w:r w:rsidRPr="22F08DBB">
        <w:rPr>
          <w:rFonts w:ascii="Verdana" w:hAnsi="Verdana"/>
          <w:sz w:val="18"/>
          <w:szCs w:val="18"/>
        </w:rPr>
        <w:t xml:space="preserve">At the industrial implementation level, Tran-Truong et al. (2025) conducted a systematic review on 70 academic papers and 13 commercial authentication tools, benchmarking with NIST SP 800-63 standards, especially AAL framework used in this team report. </w:t>
      </w:r>
      <w:sdt>
        <w:sdtPr>
          <w:tag w:val="tii-grammar-ST_Questionable"/>
          <w:id w:val="1125769725"/>
          <w:placeholder>
            <w:docPart w:val="DefaultPlaceholder_-1854013440"/>
          </w:placeholder>
          <w15:appearance w15:val="hidden"/>
        </w:sdtPr>
        <w:sdtContent>
          <w:r w:rsidRPr="22F08DBB">
            <w:rPr>
              <w:rFonts w:ascii="Verdana" w:hAnsi="Verdana"/>
              <w:sz w:val="18"/>
              <w:szCs w:val="18"/>
            </w:rPr>
            <w:t>A notable finding is there is the significant gap between academic theory and implementation practices.</w:t>
          </w:r>
        </w:sdtContent>
      </w:sdt>
      <w:r w:rsidRPr="22F08DBB">
        <w:rPr>
          <w:rFonts w:ascii="Verdana" w:hAnsi="Verdana"/>
          <w:sz w:val="18"/>
          <w:szCs w:val="18"/>
        </w:rPr>
        <w:t xml:space="preserve"> </w:t>
      </w:r>
      <w:sdt>
        <w:sdtPr>
          <w:tag w:val="tii-grammar-ST_Questionable"/>
          <w:id w:val="1922214968"/>
          <w:placeholder>
            <w:docPart w:val="DefaultPlaceholder_-1854013440"/>
          </w:placeholder>
          <w15:appearance w15:val="hidden"/>
        </w:sdtPr>
        <w:sdtContent>
          <w:r w:rsidRPr="22F08DBB">
            <w:rPr>
              <w:rFonts w:ascii="Verdana" w:hAnsi="Verdana"/>
              <w:sz w:val="18"/>
              <w:szCs w:val="18"/>
            </w:rPr>
            <w:t>Although more advanced authentication methods have widely been proposed in research, there is up to 33% of industry tools still rely primarily on OTP, a method standing at a lower level of assurance under the AAL classification.</w:t>
          </w:r>
        </w:sdtContent>
      </w:sdt>
      <w:r w:rsidRPr="22F08DBB">
        <w:rPr>
          <w:rFonts w:ascii="Verdana" w:hAnsi="Verdana"/>
          <w:sz w:val="18"/>
          <w:szCs w:val="18"/>
        </w:rPr>
        <w:t xml:space="preserve"> </w:t>
      </w:r>
      <w:sdt>
        <w:sdtPr>
          <w:tag w:val="tii-grammar-ST_Questionable"/>
          <w:id w:val="1443673324"/>
          <w:placeholder>
            <w:docPart w:val="DefaultPlaceholder_-1854013440"/>
          </w:placeholder>
          <w15:appearance w15:val="hidden"/>
        </w:sdtPr>
        <w:sdtContent>
          <w:r w:rsidRPr="22F08DBB">
            <w:rPr>
              <w:rFonts w:ascii="Verdana" w:hAnsi="Verdana"/>
              <w:sz w:val="18"/>
              <w:szCs w:val="18"/>
            </w:rPr>
            <w:t>This finding reinforces that the selection of the four methods in sequence from AAL1 to AAL3 reflects not only the technical side but also the actual gap between widely used methods and that higher security but lower adoption use.</w:t>
          </w:r>
        </w:sdtContent>
      </w:sdt>
    </w:p>
    <w:p w14:paraId="2B2B5437" w14:textId="77777777" w:rsidR="00116899" w:rsidRPr="00081AC1" w:rsidRDefault="00116899" w:rsidP="00081AC1">
      <w:pPr>
        <w:jc w:val="both"/>
        <w:rPr>
          <w:rFonts w:ascii="Verdana" w:hAnsi="Verdana"/>
          <w:sz w:val="18"/>
          <w:szCs w:val="18"/>
        </w:rPr>
      </w:pPr>
    </w:p>
    <w:p w14:paraId="5AB1CC26" w14:textId="099D5439" w:rsidR="00081AC1" w:rsidRPr="00081AC1" w:rsidRDefault="00081AC1" w:rsidP="00420EB1">
      <w:pPr>
        <w:pStyle w:val="ListParagraph"/>
        <w:numPr>
          <w:ilvl w:val="0"/>
          <w:numId w:val="4"/>
        </w:numPr>
        <w:jc w:val="center"/>
        <w:rPr>
          <w:rFonts w:ascii="Verdana" w:hAnsi="Verdana"/>
          <w:sz w:val="18"/>
          <w:szCs w:val="18"/>
        </w:rPr>
      </w:pPr>
      <w:r>
        <w:rPr>
          <w:rFonts w:ascii="Verdana" w:hAnsi="Verdana"/>
          <w:b/>
          <w:bCs/>
          <w:sz w:val="18"/>
          <w:szCs w:val="18"/>
        </w:rPr>
        <w:t>METHODOLOGY</w:t>
      </w:r>
    </w:p>
    <w:p w14:paraId="4A6ED7CC" w14:textId="77777777" w:rsidR="00081AC1" w:rsidRDefault="00081AC1" w:rsidP="00081AC1">
      <w:pPr>
        <w:jc w:val="center"/>
        <w:rPr>
          <w:rFonts w:ascii="Verdana" w:hAnsi="Verdana"/>
          <w:sz w:val="18"/>
          <w:szCs w:val="18"/>
        </w:rPr>
      </w:pPr>
    </w:p>
    <w:p w14:paraId="1E4191A8" w14:textId="77777777" w:rsidR="00B05229" w:rsidRDefault="00B05229" w:rsidP="00B05229">
      <w:pPr>
        <w:jc w:val="both"/>
        <w:rPr>
          <w:rFonts w:ascii="Verdana" w:hAnsi="Verdana"/>
          <w:sz w:val="18"/>
          <w:szCs w:val="18"/>
        </w:rPr>
      </w:pPr>
      <w:r>
        <w:rPr>
          <w:rFonts w:ascii="Verdana" w:hAnsi="Verdana"/>
          <w:sz w:val="18"/>
          <w:szCs w:val="18"/>
        </w:rPr>
        <w:t>Our team project applies multifactor authentication using Flask, Flask-WTF, Flask-SQLAlchemy, SQLite, bcrypt and Flask signed session cookie. Below are the five applied mechanisms.</w:t>
      </w:r>
    </w:p>
    <w:p w14:paraId="547D99CB" w14:textId="77777777" w:rsidR="00B05229" w:rsidRDefault="00B05229" w:rsidP="00B05229">
      <w:pPr>
        <w:jc w:val="both"/>
        <w:rPr>
          <w:rFonts w:ascii="Verdana" w:hAnsi="Verdana"/>
          <w:sz w:val="18"/>
          <w:szCs w:val="18"/>
        </w:rPr>
      </w:pPr>
    </w:p>
    <w:p w14:paraId="7181F0B0" w14:textId="77777777" w:rsidR="00B05229" w:rsidRPr="00E87A21" w:rsidRDefault="00B05229" w:rsidP="00B05229">
      <w:pPr>
        <w:pStyle w:val="ListParagraph"/>
        <w:numPr>
          <w:ilvl w:val="1"/>
          <w:numId w:val="4"/>
        </w:numPr>
        <w:jc w:val="both"/>
        <w:rPr>
          <w:rFonts w:ascii="Verdana" w:hAnsi="Verdana"/>
          <w:b/>
          <w:bCs/>
          <w:sz w:val="18"/>
          <w:szCs w:val="18"/>
        </w:rPr>
      </w:pPr>
      <w:commentRangeStart w:id="0"/>
      <w:r w:rsidRPr="22F08DBB">
        <w:rPr>
          <w:rFonts w:ascii="Verdana" w:hAnsi="Verdana"/>
          <w:b/>
          <w:bCs/>
          <w:sz w:val="18"/>
          <w:szCs w:val="18"/>
        </w:rPr>
        <w:t>Cross-Site Scripting (XSS)</w:t>
      </w:r>
      <w:commentRangeEnd w:id="0"/>
      <w:r w:rsidRPr="00E87A21">
        <w:rPr>
          <w:rStyle w:val="CommentReference"/>
          <w:rFonts w:ascii="Verdana" w:hAnsi="Verdana"/>
          <w:b/>
          <w:bCs/>
          <w:sz w:val="18"/>
          <w:szCs w:val="18"/>
        </w:rPr>
        <w:commentReference w:id="0"/>
      </w:r>
    </w:p>
    <w:p w14:paraId="20FB7804" w14:textId="77777777" w:rsidR="00B05229" w:rsidRDefault="00B05229" w:rsidP="00B05229">
      <w:pPr>
        <w:jc w:val="both"/>
        <w:rPr>
          <w:rFonts w:ascii="Verdana" w:hAnsi="Verdana"/>
          <w:sz w:val="18"/>
          <w:szCs w:val="18"/>
        </w:rPr>
      </w:pPr>
    </w:p>
    <w:p w14:paraId="6A37F077" w14:textId="77777777" w:rsidR="00B05229" w:rsidRDefault="00B05229" w:rsidP="00B05229">
      <w:pPr>
        <w:jc w:val="both"/>
        <w:rPr>
          <w:rFonts w:ascii="Verdana" w:hAnsi="Verdana"/>
          <w:sz w:val="18"/>
          <w:szCs w:val="18"/>
        </w:rPr>
      </w:pPr>
      <w:r w:rsidRPr="22F08DBB">
        <w:rPr>
          <w:rFonts w:ascii="Verdana" w:hAnsi="Verdana"/>
          <w:sz w:val="18"/>
          <w:szCs w:val="18"/>
        </w:rPr>
        <w:t xml:space="preserve">XSS appears when web inserted inputs are not trustworthy and run as JavaScript in another user browser. </w:t>
      </w:r>
      <w:sdt>
        <w:sdtPr>
          <w:tag w:val="tii-grammar-ST_Questionable"/>
          <w:id w:val="1598826713"/>
          <w:placeholder>
            <w:docPart w:val="DefaultPlaceholder_-1854013440"/>
          </w:placeholder>
          <w15:appearance w15:val="hidden"/>
        </w:sdtPr>
        <w:sdtContent>
          <w:r w:rsidRPr="22F08DBB">
            <w:rPr>
              <w:rFonts w:ascii="Verdana" w:hAnsi="Verdana"/>
              <w:sz w:val="18"/>
              <w:szCs w:val="18"/>
            </w:rPr>
            <w:t xml:space="preserve">Our application displays login and registers through Jinja template in </w:t>
          </w:r>
          <w:sdt>
            <w:sdtPr>
              <w:tag w:val="tii-grammar-ME_Lowercase_PropN"/>
              <w:id w:val="1217378371"/>
              <w:placeholder>
                <w:docPart w:val="DefaultPlaceholder_-1854013440"/>
              </w:placeholder>
              <w15:appearance w15:val="hidden"/>
            </w:sdtPr>
            <w:sdtContent>
              <w:r w:rsidRPr="22F08DBB">
                <w:rPr>
                  <w:rFonts w:ascii="Verdana" w:hAnsi="Verdana"/>
                  <w:sz w:val="18"/>
                  <w:szCs w:val="18"/>
                </w:rPr>
                <w:t>app</w:t>
              </w:r>
            </w:sdtContent>
          </w:sdt>
          <w:r w:rsidRPr="22F08DBB">
            <w:rPr>
              <w:rFonts w:ascii="Verdana" w:hAnsi="Verdana"/>
              <w:sz w:val="18"/>
              <w:szCs w:val="18"/>
            </w:rPr>
            <w:t>/templates/.</w:t>
          </w:r>
        </w:sdtContent>
      </w:sdt>
      <w:r w:rsidRPr="22F08DBB">
        <w:rPr>
          <w:rFonts w:ascii="Verdana" w:hAnsi="Verdana"/>
          <w:sz w:val="18"/>
          <w:szCs w:val="18"/>
        </w:rPr>
        <w:t xml:space="preserve"> Jinja will auto escape template variables. Therefore, user input only appears as text instead of executable HTML or JavaScript. Usernames and error messages should never be displayed using |safe filter in Jinja.</w:t>
      </w:r>
    </w:p>
    <w:p w14:paraId="7F10FC37" w14:textId="77777777" w:rsidR="00B05229" w:rsidRPr="00E87A21" w:rsidRDefault="00B05229" w:rsidP="00B05229">
      <w:pPr>
        <w:jc w:val="both"/>
        <w:rPr>
          <w:rFonts w:ascii="Verdana" w:hAnsi="Verdana"/>
          <w:sz w:val="18"/>
          <w:szCs w:val="18"/>
        </w:rPr>
      </w:pPr>
    </w:p>
    <w:p w14:paraId="49A8B4E7" w14:textId="77777777" w:rsidR="00B05229" w:rsidRDefault="00B05229" w:rsidP="00B05229">
      <w:pPr>
        <w:pStyle w:val="ListParagraph"/>
        <w:numPr>
          <w:ilvl w:val="1"/>
          <w:numId w:val="4"/>
        </w:numPr>
        <w:jc w:val="both"/>
        <w:rPr>
          <w:rFonts w:ascii="Verdana" w:hAnsi="Verdana"/>
          <w:b/>
          <w:bCs/>
          <w:sz w:val="18"/>
          <w:szCs w:val="18"/>
        </w:rPr>
      </w:pPr>
      <w:commentRangeStart w:id="1"/>
      <w:r w:rsidRPr="22F08DBB">
        <w:rPr>
          <w:rFonts w:ascii="Verdana" w:hAnsi="Verdana"/>
          <w:b/>
          <w:bCs/>
          <w:sz w:val="18"/>
          <w:szCs w:val="18"/>
        </w:rPr>
        <w:t>Cross-Site Request Forgery (CSRF)</w:t>
      </w:r>
      <w:commentRangeEnd w:id="1"/>
      <w:r>
        <w:rPr>
          <w:rStyle w:val="CommentReference"/>
          <w:rFonts w:ascii="Verdana" w:hAnsi="Verdana"/>
          <w:b/>
          <w:bCs/>
          <w:sz w:val="18"/>
          <w:szCs w:val="18"/>
        </w:rPr>
        <w:commentReference w:id="1"/>
      </w:r>
    </w:p>
    <w:p w14:paraId="6830E38C" w14:textId="77777777" w:rsidR="00B05229" w:rsidRDefault="00B05229" w:rsidP="00B05229">
      <w:pPr>
        <w:jc w:val="both"/>
        <w:rPr>
          <w:rFonts w:ascii="Verdana" w:hAnsi="Verdana"/>
          <w:sz w:val="18"/>
          <w:szCs w:val="18"/>
        </w:rPr>
      </w:pPr>
      <w:r w:rsidRPr="22F08DBB">
        <w:rPr>
          <w:rFonts w:ascii="Verdana" w:hAnsi="Verdana"/>
          <w:sz w:val="18"/>
          <w:szCs w:val="18"/>
        </w:rPr>
        <w:t xml:space="preserve">CSFR tricks user browser with </w:t>
      </w:r>
      <w:sdt>
        <w:sdtPr>
          <w:tag w:val="tii-grammar-US_WrongArticle"/>
          <w:id w:val="782924237"/>
          <w:placeholder>
            <w:docPart w:val="DefaultPlaceholder_-1854013440"/>
          </w:placeholder>
          <w15:appearance w15:val="hidden"/>
        </w:sdtPr>
        <w:sdtContent>
          <w:r w:rsidRPr="22F08DBB">
            <w:rPr>
              <w:rFonts w:ascii="Verdana" w:hAnsi="Verdana"/>
              <w:sz w:val="18"/>
              <w:szCs w:val="18"/>
            </w:rPr>
            <w:t>a unintended</w:t>
          </w:r>
        </w:sdtContent>
      </w:sdt>
      <w:r w:rsidRPr="22F08DBB">
        <w:rPr>
          <w:rFonts w:ascii="Verdana" w:hAnsi="Verdana"/>
          <w:sz w:val="18"/>
          <w:szCs w:val="18"/>
        </w:rPr>
        <w:t xml:space="preserve"> state changing request while the authentication cookie is still valid. LoginForm and RegisterForm inherit from FlaskForm in app/main/forms.py. Flask-WTF will automatically protect CSFR for these forms. Template calls {{ </w:t>
      </w:r>
      <w:sdt>
        <w:sdtPr>
          <w:tag w:val="tii-grammar-ME_PuncNoSpace_Pd"/>
          <w:id w:val="379015350"/>
          <w:placeholder>
            <w:docPart w:val="DefaultPlaceholder_-1854013440"/>
          </w:placeholder>
          <w15:appearance w15:val="hidden"/>
        </w:sdtPr>
        <w:sdtContent>
          <w:r w:rsidRPr="22F08DBB">
            <w:rPr>
              <w:rFonts w:ascii="Verdana" w:hAnsi="Verdana"/>
              <w:sz w:val="18"/>
              <w:szCs w:val="18"/>
            </w:rPr>
            <w:t>form.hidden_tag</w:t>
          </w:r>
        </w:sdtContent>
      </w:sdt>
      <w:r w:rsidRPr="22F08DBB">
        <w:rPr>
          <w:rFonts w:ascii="Verdana" w:hAnsi="Verdana"/>
          <w:sz w:val="18"/>
          <w:szCs w:val="18"/>
        </w:rPr>
        <w:t xml:space="preserve">() }} to embed the CSRF token. </w:t>
      </w:r>
      <w:sdt>
        <w:sdtPr>
          <w:tag w:val="tii-grammar-GR_Frag"/>
          <w:id w:val="730040732"/>
          <w:placeholder>
            <w:docPart w:val="DefaultPlaceholder_-1854013440"/>
          </w:placeholder>
          <w15:appearance w15:val="hidden"/>
        </w:sdtPr>
        <w:sdtContent>
          <w:r w:rsidRPr="22F08DBB">
            <w:rPr>
              <w:rFonts w:ascii="Verdana" w:hAnsi="Verdana"/>
              <w:sz w:val="18"/>
              <w:szCs w:val="18"/>
            </w:rPr>
            <w:t xml:space="preserve">The </w:t>
          </w:r>
          <w:sdt>
            <w:sdtPr>
              <w:tag w:val="tii-grammar-ME_PuncNoSpace_Pd"/>
              <w:id w:val="1303917809"/>
              <w:placeholder>
                <w:docPart w:val="DefaultPlaceholder_-1854013440"/>
              </w:placeholder>
              <w15:appearance w15:val="hidden"/>
            </w:sdtPr>
            <w:sdtContent>
              <w:r w:rsidRPr="22F08DBB">
                <w:rPr>
                  <w:rFonts w:ascii="Verdana" w:hAnsi="Verdana"/>
                  <w:sz w:val="18"/>
                  <w:szCs w:val="18"/>
                </w:rPr>
                <w:t>form.validate_on_submit</w:t>
              </w:r>
            </w:sdtContent>
          </w:sdt>
          <w:r w:rsidRPr="22F08DBB">
            <w:rPr>
              <w:rFonts w:ascii="Verdana" w:hAnsi="Verdana"/>
              <w:sz w:val="18"/>
              <w:szCs w:val="18"/>
            </w:rPr>
            <w:t>() method checks and validates the token before processing login or register.</w:t>
          </w:r>
        </w:sdtContent>
      </w:sdt>
    </w:p>
    <w:p w14:paraId="369665B3" w14:textId="77777777" w:rsidR="00B05229" w:rsidRPr="00E87A21" w:rsidRDefault="00B05229" w:rsidP="00B05229">
      <w:pPr>
        <w:jc w:val="both"/>
        <w:rPr>
          <w:rFonts w:ascii="Verdana" w:hAnsi="Verdana"/>
          <w:sz w:val="18"/>
          <w:szCs w:val="18"/>
        </w:rPr>
      </w:pPr>
    </w:p>
    <w:p w14:paraId="42C856D3" w14:textId="77777777" w:rsidR="00B05229" w:rsidRPr="00E87A21" w:rsidRDefault="00B05229" w:rsidP="00B05229">
      <w:pPr>
        <w:pStyle w:val="ListParagraph"/>
        <w:numPr>
          <w:ilvl w:val="1"/>
          <w:numId w:val="4"/>
        </w:numPr>
        <w:jc w:val="both"/>
        <w:rPr>
          <w:rFonts w:ascii="Verdana" w:hAnsi="Verdana"/>
          <w:b/>
          <w:bCs/>
          <w:sz w:val="18"/>
          <w:szCs w:val="18"/>
        </w:rPr>
      </w:pPr>
      <w:commentRangeStart w:id="2"/>
      <w:r w:rsidRPr="22F08DBB">
        <w:rPr>
          <w:rFonts w:ascii="Verdana" w:hAnsi="Verdana"/>
          <w:b/>
          <w:bCs/>
          <w:sz w:val="18"/>
          <w:szCs w:val="18"/>
        </w:rPr>
        <w:t>SQL Injection</w:t>
      </w:r>
      <w:commentRangeEnd w:id="2"/>
      <w:r w:rsidRPr="00E87A21">
        <w:rPr>
          <w:rStyle w:val="CommentReference"/>
          <w:rFonts w:ascii="Verdana" w:hAnsi="Verdana"/>
          <w:b/>
          <w:bCs/>
          <w:sz w:val="18"/>
          <w:szCs w:val="18"/>
        </w:rPr>
        <w:commentReference w:id="2"/>
      </w:r>
    </w:p>
    <w:p w14:paraId="1AB7AB7B" w14:textId="77777777" w:rsidR="00B05229" w:rsidRDefault="00B05229" w:rsidP="00B05229">
      <w:pPr>
        <w:jc w:val="both"/>
        <w:rPr>
          <w:rFonts w:ascii="Verdana" w:hAnsi="Verdana"/>
          <w:sz w:val="18"/>
          <w:szCs w:val="18"/>
        </w:rPr>
      </w:pPr>
    </w:p>
    <w:p w14:paraId="133A4476" w14:textId="77777777" w:rsidR="00B05229" w:rsidRDefault="00B05229" w:rsidP="00B05229">
      <w:pPr>
        <w:jc w:val="both"/>
        <w:rPr>
          <w:rFonts w:ascii="Verdana" w:hAnsi="Verdana"/>
          <w:sz w:val="18"/>
          <w:szCs w:val="18"/>
        </w:rPr>
      </w:pPr>
      <w:r w:rsidRPr="22F08DBB">
        <w:rPr>
          <w:rFonts w:ascii="Verdana" w:hAnsi="Verdana"/>
          <w:sz w:val="18"/>
          <w:szCs w:val="18"/>
        </w:rPr>
        <w:t xml:space="preserve">SQL injection appears when untrusted input combined with SQL statement in a way that changes the meaning of the query. Our team application uses Flask-SQLAlchemy in app/orm_query.py. Retrieving user via </w:t>
      </w:r>
      <w:sdt>
        <w:sdtPr>
          <w:tag w:val="tii-grammar-ME_PuncNoSpace_Pd"/>
          <w:id w:val="457716860"/>
          <w:placeholder>
            <w:docPart w:val="DefaultPlaceholder_-1854013440"/>
          </w:placeholder>
          <w15:appearance w15:val="hidden"/>
        </w:sdtPr>
        <w:sdtContent>
          <w:r w:rsidRPr="22F08DBB">
            <w:rPr>
              <w:rFonts w:ascii="Verdana" w:hAnsi="Verdana"/>
              <w:sz w:val="18"/>
              <w:szCs w:val="18"/>
            </w:rPr>
            <w:t>User.query</w:t>
          </w:r>
        </w:sdtContent>
      </w:sdt>
      <w:r w:rsidRPr="22F08DBB">
        <w:rPr>
          <w:rFonts w:ascii="Verdana" w:hAnsi="Verdana"/>
          <w:sz w:val="18"/>
          <w:szCs w:val="18"/>
        </w:rPr>
        <w:t xml:space="preserve">.filter_by(username=username) treats username as a query parameter rather than the raw SQL code. Creating a new user using User and </w:t>
      </w:r>
      <w:sdt>
        <w:sdtPr>
          <w:tag w:val="tii-grammar-ME_PuncNoSpace_Pd"/>
          <w:id w:val="1418002112"/>
          <w:placeholder>
            <w:docPart w:val="DefaultPlaceholder_-1854013440"/>
          </w:placeholder>
          <w15:appearance w15:val="hidden"/>
        </w:sdtPr>
        <w:sdtContent>
          <w:r w:rsidRPr="22F08DBB">
            <w:rPr>
              <w:rFonts w:ascii="Verdana" w:hAnsi="Verdana"/>
              <w:sz w:val="18"/>
              <w:szCs w:val="18"/>
            </w:rPr>
            <w:t>db.session</w:t>
          </w:r>
        </w:sdtContent>
      </w:sdt>
      <w:r w:rsidRPr="22F08DBB">
        <w:rPr>
          <w:rFonts w:ascii="Verdana" w:hAnsi="Verdana"/>
          <w:sz w:val="18"/>
          <w:szCs w:val="18"/>
        </w:rPr>
        <w:t>.commit() help us avoid concatenating SQL strings from user input.</w:t>
      </w:r>
    </w:p>
    <w:p w14:paraId="3D610DE0" w14:textId="77777777" w:rsidR="00B05229" w:rsidRPr="00E87A21" w:rsidRDefault="00B05229" w:rsidP="00B05229">
      <w:pPr>
        <w:jc w:val="both"/>
        <w:rPr>
          <w:rFonts w:ascii="Verdana" w:hAnsi="Verdana"/>
          <w:sz w:val="18"/>
          <w:szCs w:val="18"/>
        </w:rPr>
      </w:pPr>
    </w:p>
    <w:p w14:paraId="4F5E2E41" w14:textId="77777777" w:rsidR="00B05229" w:rsidRPr="00473098" w:rsidRDefault="00B05229" w:rsidP="00B05229">
      <w:pPr>
        <w:pStyle w:val="ListParagraph"/>
        <w:numPr>
          <w:ilvl w:val="1"/>
          <w:numId w:val="4"/>
        </w:numPr>
        <w:jc w:val="both"/>
        <w:rPr>
          <w:rFonts w:ascii="Verdana" w:hAnsi="Verdana"/>
          <w:b/>
          <w:bCs/>
          <w:sz w:val="18"/>
          <w:szCs w:val="18"/>
        </w:rPr>
      </w:pPr>
      <w:r w:rsidRPr="007806BF">
        <w:rPr>
          <w:rFonts w:ascii="Verdana" w:hAnsi="Verdana"/>
          <w:b/>
          <w:bCs/>
          <w:sz w:val="18"/>
          <w:szCs w:val="18"/>
        </w:rPr>
        <w:t xml:space="preserve">Router Decorators </w:t>
      </w:r>
      <w:r>
        <w:rPr>
          <w:rFonts w:ascii="Verdana" w:hAnsi="Verdana"/>
          <w:b/>
          <w:bCs/>
          <w:sz w:val="18"/>
          <w:szCs w:val="18"/>
        </w:rPr>
        <w:t>&amp;</w:t>
      </w:r>
      <w:r w:rsidRPr="007806BF">
        <w:rPr>
          <w:rFonts w:ascii="Verdana" w:hAnsi="Verdana"/>
          <w:b/>
          <w:bCs/>
          <w:sz w:val="18"/>
          <w:szCs w:val="18"/>
        </w:rPr>
        <w:t xml:space="preserve"> Blueprint Architecture</w:t>
      </w:r>
    </w:p>
    <w:p w14:paraId="6B215252" w14:textId="77777777" w:rsidR="00B05229" w:rsidRDefault="00B05229" w:rsidP="00B05229">
      <w:pPr>
        <w:jc w:val="both"/>
        <w:rPr>
          <w:rFonts w:ascii="Verdana" w:hAnsi="Verdana"/>
          <w:sz w:val="18"/>
          <w:szCs w:val="18"/>
        </w:rPr>
      </w:pPr>
    </w:p>
    <w:p w14:paraId="78600467" w14:textId="77777777" w:rsidR="00B05229" w:rsidRDefault="00B05229" w:rsidP="00B05229">
      <w:pPr>
        <w:jc w:val="both"/>
        <w:rPr>
          <w:rFonts w:ascii="Verdana" w:hAnsi="Verdana"/>
          <w:sz w:val="18"/>
          <w:szCs w:val="18"/>
        </w:rPr>
      </w:pPr>
      <w:r w:rsidRPr="22F08DBB">
        <w:rPr>
          <w:rFonts w:ascii="Verdana" w:hAnsi="Verdana"/>
          <w:sz w:val="18"/>
          <w:szCs w:val="18"/>
        </w:rPr>
        <w:t xml:space="preserve">Router Decorators connect one URL and HTTP method with a view function. Another different </w:t>
      </w:r>
      <w:sdt>
        <w:sdtPr>
          <w:tag w:val="tii-grammar-ME_Lowercase_PropN"/>
          <w:id w:val="2114210736"/>
          <w:placeholder>
            <w:docPart w:val="DefaultPlaceholder_-1854013440"/>
          </w:placeholder>
          <w15:appearance w15:val="hidden"/>
        </w:sdtPr>
        <w:sdtContent>
          <w:r w:rsidRPr="22F08DBB">
            <w:rPr>
              <w:rFonts w:ascii="Verdana" w:hAnsi="Verdana"/>
              <w:sz w:val="18"/>
              <w:szCs w:val="18"/>
            </w:rPr>
            <w:t>decorator</w:t>
          </w:r>
        </w:sdtContent>
      </w:sdt>
      <w:r w:rsidRPr="22F08DBB">
        <w:rPr>
          <w:rFonts w:ascii="Verdana" w:hAnsi="Verdana"/>
          <w:sz w:val="18"/>
          <w:szCs w:val="18"/>
        </w:rPr>
        <w:t xml:space="preserve"> can apply a general rule such as requiring a valid login session before the view executes. Blueprint main is created in app/main/__init__.py and registered within the app factory. Routes utilize decorator like @main.route(‘/login’, …). </w:t>
      </w:r>
      <w:sdt>
        <w:sdtPr>
          <w:tag w:val="tii-grammar-ST_Questionable"/>
          <w:id w:val="1395202420"/>
          <w:placeholder>
            <w:docPart w:val="DefaultPlaceholder_-1854013440"/>
          </w:placeholder>
          <w15:appearance w15:val="hidden"/>
        </w:sdtPr>
        <w:sdtContent>
          <w:r w:rsidRPr="22F08DBB">
            <w:rPr>
              <w:rFonts w:ascii="Verdana" w:hAnsi="Verdana"/>
              <w:sz w:val="18"/>
              <w:szCs w:val="18"/>
            </w:rPr>
            <w:t>Protected routes additionally use @login_required, which check the valid username in the session or not.</w:t>
          </w:r>
        </w:sdtContent>
      </w:sdt>
      <w:r w:rsidRPr="22F08DBB">
        <w:rPr>
          <w:rFonts w:ascii="Verdana" w:hAnsi="Verdana"/>
          <w:sz w:val="18"/>
          <w:szCs w:val="18"/>
        </w:rPr>
        <w:t xml:space="preserve"> If not, decorator will redirect the user to /login.</w:t>
      </w:r>
    </w:p>
    <w:p w14:paraId="1695E3EC" w14:textId="77777777" w:rsidR="00B05229" w:rsidRPr="00473098" w:rsidRDefault="00B05229" w:rsidP="00B05229">
      <w:pPr>
        <w:jc w:val="both"/>
        <w:rPr>
          <w:rFonts w:ascii="Verdana" w:hAnsi="Verdana"/>
          <w:sz w:val="18"/>
          <w:szCs w:val="18"/>
        </w:rPr>
      </w:pPr>
    </w:p>
    <w:p w14:paraId="0F559BFF" w14:textId="77777777" w:rsidR="00B05229" w:rsidRPr="00473098" w:rsidRDefault="00B05229" w:rsidP="00B05229">
      <w:pPr>
        <w:pStyle w:val="ListParagraph"/>
        <w:numPr>
          <w:ilvl w:val="1"/>
          <w:numId w:val="4"/>
        </w:numPr>
        <w:jc w:val="both"/>
        <w:rPr>
          <w:rFonts w:ascii="Verdana" w:hAnsi="Verdana"/>
          <w:b/>
          <w:bCs/>
          <w:sz w:val="18"/>
          <w:szCs w:val="18"/>
        </w:rPr>
      </w:pPr>
      <w:commentRangeStart w:id="3"/>
      <w:r w:rsidRPr="22F08DBB">
        <w:rPr>
          <w:rFonts w:ascii="Verdana" w:hAnsi="Verdana"/>
          <w:b/>
          <w:bCs/>
          <w:sz w:val="18"/>
          <w:szCs w:val="18"/>
        </w:rPr>
        <w:t>Session Management</w:t>
      </w:r>
      <w:commentRangeEnd w:id="3"/>
      <w:r w:rsidRPr="00473098">
        <w:rPr>
          <w:rStyle w:val="CommentReference"/>
          <w:rFonts w:ascii="Verdana" w:hAnsi="Verdana"/>
          <w:b/>
          <w:bCs/>
          <w:sz w:val="18"/>
          <w:szCs w:val="18"/>
        </w:rPr>
        <w:commentReference w:id="3"/>
      </w:r>
    </w:p>
    <w:p w14:paraId="624E2F25" w14:textId="77777777" w:rsidR="00B05229" w:rsidRPr="00473098" w:rsidRDefault="00B05229" w:rsidP="00B05229">
      <w:pPr>
        <w:pStyle w:val="ListParagraph"/>
        <w:jc w:val="both"/>
        <w:rPr>
          <w:rFonts w:ascii="Verdana" w:hAnsi="Verdana"/>
          <w:sz w:val="18"/>
          <w:szCs w:val="18"/>
        </w:rPr>
      </w:pPr>
    </w:p>
    <w:p w14:paraId="6C739068" w14:textId="77777777" w:rsidR="00B05229" w:rsidRDefault="00B05229" w:rsidP="00B05229">
      <w:pPr>
        <w:jc w:val="both"/>
        <w:rPr>
          <w:rFonts w:ascii="Verdana" w:hAnsi="Verdana"/>
          <w:sz w:val="18"/>
          <w:szCs w:val="18"/>
        </w:rPr>
      </w:pPr>
      <w:r w:rsidRPr="22F08DBB">
        <w:rPr>
          <w:rFonts w:ascii="Verdana" w:hAnsi="Verdana"/>
          <w:sz w:val="18"/>
          <w:szCs w:val="18"/>
        </w:rPr>
        <w:t xml:space="preserve">Session management controls how an application establishes, stores, authenticates, and terminates user login state. config.py defines SECRECT_KEY used by Flask to sign session cookie. After the username, password, and PIN have been authenticated successfully, the login view should store session[‘username’] = </w:t>
      </w:r>
      <w:sdt>
        <w:sdtPr>
          <w:tag w:val="tii-grammar-ME_PuncNoSpace_Pd"/>
          <w:id w:val="1937267032"/>
          <w:placeholder>
            <w:docPart w:val="DefaultPlaceholder_-1854013440"/>
          </w:placeholder>
          <w15:appearance w15:val="hidden"/>
        </w:sdtPr>
        <w:sdtContent>
          <w:r w:rsidRPr="22F08DBB">
            <w:rPr>
              <w:rFonts w:ascii="Verdana" w:hAnsi="Verdana"/>
              <w:sz w:val="18"/>
              <w:szCs w:val="18"/>
            </w:rPr>
            <w:t>user.username</w:t>
          </w:r>
        </w:sdtContent>
      </w:sdt>
      <w:r w:rsidRPr="22F08DBB">
        <w:rPr>
          <w:rFonts w:ascii="Verdana" w:hAnsi="Verdana"/>
          <w:sz w:val="18"/>
          <w:szCs w:val="18"/>
        </w:rPr>
        <w:t>. The @login_required will then request the cookie session before letting protected route access. Logout will clear session[‘username’] and redirect user to login page. In a production environment, the SECRET_KEY should be retrieved from a protected environment variable instead of hardcoded, and cookies should have HttpOnly, Secure, SameSite.</w:t>
      </w:r>
    </w:p>
    <w:p w14:paraId="2877CA30" w14:textId="77777777" w:rsidR="00B05229" w:rsidRDefault="00B05229" w:rsidP="00B05229">
      <w:pPr>
        <w:jc w:val="both"/>
        <w:rPr>
          <w:rFonts w:ascii="Verdana" w:hAnsi="Verdana"/>
          <w:sz w:val="18"/>
          <w:szCs w:val="18"/>
        </w:rPr>
      </w:pPr>
    </w:p>
    <w:p w14:paraId="16945634" w14:textId="77777777" w:rsidR="00B05229" w:rsidRPr="006A6663" w:rsidRDefault="00B05229" w:rsidP="00B05229">
      <w:pPr>
        <w:pStyle w:val="ListParagraph"/>
        <w:numPr>
          <w:ilvl w:val="0"/>
          <w:numId w:val="4"/>
        </w:numPr>
        <w:jc w:val="center"/>
        <w:rPr>
          <w:rFonts w:ascii="Verdana" w:hAnsi="Verdana"/>
          <w:b/>
          <w:bCs/>
          <w:sz w:val="18"/>
          <w:szCs w:val="18"/>
        </w:rPr>
      </w:pPr>
      <w:r w:rsidRPr="006A6663">
        <w:rPr>
          <w:rFonts w:ascii="Verdana" w:hAnsi="Verdana"/>
          <w:b/>
          <w:bCs/>
          <w:sz w:val="18"/>
          <w:szCs w:val="18"/>
        </w:rPr>
        <w:t>ARCHITECTURE</w:t>
      </w:r>
    </w:p>
    <w:p w14:paraId="53BBB64C" w14:textId="77777777" w:rsidR="00B05229" w:rsidRDefault="00B05229" w:rsidP="00B05229">
      <w:pPr>
        <w:jc w:val="both"/>
        <w:rPr>
          <w:rFonts w:ascii="Verdana" w:hAnsi="Verdana"/>
          <w:sz w:val="18"/>
          <w:szCs w:val="18"/>
        </w:rPr>
      </w:pPr>
    </w:p>
    <w:p w14:paraId="634D5E4B" w14:textId="77777777" w:rsidR="00B05229" w:rsidRDefault="00B05229" w:rsidP="00B05229">
      <w:pPr>
        <w:jc w:val="both"/>
        <w:rPr>
          <w:rFonts w:ascii="Verdana" w:hAnsi="Verdana"/>
          <w:sz w:val="18"/>
          <w:szCs w:val="18"/>
        </w:rPr>
      </w:pPr>
      <w:r w:rsidRPr="22F08DBB">
        <w:rPr>
          <w:rFonts w:ascii="Verdana" w:hAnsi="Verdana"/>
          <w:sz w:val="18"/>
          <w:szCs w:val="18"/>
        </w:rPr>
        <w:t>Diagram 1 illustrates our overall application architecture. The user interacts with the frontend, which communicates with Flask backend. The backend then handles authentication logic, session management, and database access to support secure user operations.</w:t>
      </w:r>
    </w:p>
    <w:p w14:paraId="2A275789" w14:textId="77777777" w:rsidR="00B05229" w:rsidRDefault="00B05229" w:rsidP="00B05229">
      <w:pPr>
        <w:jc w:val="both"/>
        <w:rPr>
          <w:rFonts w:ascii="Verdana" w:hAnsi="Verdana"/>
          <w:sz w:val="18"/>
          <w:szCs w:val="18"/>
        </w:rPr>
      </w:pPr>
    </w:p>
    <w:p w14:paraId="4255F903" w14:textId="77777777" w:rsidR="00B05229" w:rsidRDefault="00B05229" w:rsidP="00B05229">
      <w:pPr>
        <w:keepNext/>
        <w:jc w:val="both"/>
      </w:pPr>
      <w:r w:rsidRPr="006A6663">
        <w:rPr>
          <w:rFonts w:ascii="Verdana" w:hAnsi="Verdana"/>
          <w:noProof/>
          <w:sz w:val="18"/>
          <w:szCs w:val="18"/>
        </w:rPr>
        <w:drawing>
          <wp:inline distT="0" distB="0" distL="0" distR="0" wp14:anchorId="35468607" wp14:editId="6D907835">
            <wp:extent cx="2834640" cy="944880"/>
            <wp:effectExtent l="0" t="0" r="3810" b="7620"/>
            <wp:docPr id="2867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0680" name=""/>
                    <pic:cNvPicPr/>
                  </pic:nvPicPr>
                  <pic:blipFill>
                    <a:blip r:embed="rId17"/>
                    <a:stretch>
                      <a:fillRect/>
                    </a:stretch>
                  </pic:blipFill>
                  <pic:spPr>
                    <a:xfrm>
                      <a:off x="0" y="0"/>
                      <a:ext cx="2834640" cy="944880"/>
                    </a:xfrm>
                    <a:prstGeom prst="rect">
                      <a:avLst/>
                    </a:prstGeom>
                  </pic:spPr>
                </pic:pic>
              </a:graphicData>
            </a:graphic>
          </wp:inline>
        </w:drawing>
      </w:r>
    </w:p>
    <w:p w14:paraId="773EC48C" w14:textId="77777777" w:rsidR="00B05229" w:rsidRDefault="00B05229" w:rsidP="00B05229">
      <w:pPr>
        <w:pStyle w:val="Caption"/>
        <w:jc w:val="both"/>
      </w:pPr>
      <w:r>
        <w:t xml:space="preserve">Diagram </w:t>
      </w:r>
      <w:r>
        <w:fldChar w:fldCharType="begin"/>
      </w:r>
      <w:r>
        <w:instrText xml:space="preserve"> SEQ Diagram \* ARABIC </w:instrText>
      </w:r>
      <w:r>
        <w:fldChar w:fldCharType="separate"/>
      </w:r>
      <w:r>
        <w:rPr>
          <w:noProof/>
        </w:rPr>
        <w:t>1</w:t>
      </w:r>
      <w:r>
        <w:fldChar w:fldCharType="end"/>
      </w:r>
      <w:r>
        <w:t>: Overall System Architecture</w:t>
      </w:r>
    </w:p>
    <w:p w14:paraId="3E07349B" w14:textId="77777777" w:rsidR="00B05229" w:rsidRDefault="00B05229" w:rsidP="00B05229">
      <w:pPr>
        <w:jc w:val="both"/>
        <w:rPr>
          <w:rFonts w:ascii="Verdana" w:hAnsi="Verdana"/>
          <w:sz w:val="18"/>
          <w:szCs w:val="18"/>
        </w:rPr>
      </w:pPr>
      <w:r>
        <w:rPr>
          <w:rFonts w:ascii="Verdana" w:hAnsi="Verdana"/>
          <w:sz w:val="18"/>
          <w:szCs w:val="18"/>
        </w:rPr>
        <w:t xml:space="preserve">Diagram 2 illustrates our full authentication sequence between frontend, backend, and database. </w:t>
      </w:r>
    </w:p>
    <w:p w14:paraId="357A00FD" w14:textId="77777777" w:rsidR="00B05229" w:rsidRDefault="00B05229" w:rsidP="00B05229">
      <w:pPr>
        <w:jc w:val="both"/>
        <w:rPr>
          <w:rFonts w:ascii="Verdana" w:hAnsi="Verdana"/>
          <w:sz w:val="18"/>
          <w:szCs w:val="18"/>
        </w:rPr>
      </w:pPr>
    </w:p>
    <w:p w14:paraId="2484CC38" w14:textId="48A564DF" w:rsidR="00B05229" w:rsidRDefault="009A3164" w:rsidP="00B05229">
      <w:pPr>
        <w:keepNext/>
        <w:jc w:val="both"/>
      </w:pPr>
      <w:r w:rsidRPr="009A3164">
        <w:rPr>
          <w:rFonts w:ascii="Verdana" w:hAnsi="Verdana"/>
          <w:noProof/>
          <w:sz w:val="18"/>
          <w:szCs w:val="18"/>
        </w:rPr>
        <w:drawing>
          <wp:inline distT="0" distB="0" distL="0" distR="0" wp14:anchorId="6CE1973D" wp14:editId="02468BDC">
            <wp:extent cx="2834640" cy="2136775"/>
            <wp:effectExtent l="0" t="0" r="3810" b="0"/>
            <wp:docPr id="135804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42784" name=""/>
                    <pic:cNvPicPr/>
                  </pic:nvPicPr>
                  <pic:blipFill>
                    <a:blip r:embed="rId18"/>
                    <a:stretch>
                      <a:fillRect/>
                    </a:stretch>
                  </pic:blipFill>
                  <pic:spPr>
                    <a:xfrm>
                      <a:off x="0" y="0"/>
                      <a:ext cx="2834640" cy="2136775"/>
                    </a:xfrm>
                    <a:prstGeom prst="rect">
                      <a:avLst/>
                    </a:prstGeom>
                  </pic:spPr>
                </pic:pic>
              </a:graphicData>
            </a:graphic>
          </wp:inline>
        </w:drawing>
      </w:r>
    </w:p>
    <w:p w14:paraId="159B3FD0" w14:textId="77777777" w:rsidR="00B05229" w:rsidRDefault="00B05229" w:rsidP="00B05229">
      <w:pPr>
        <w:pStyle w:val="Caption"/>
        <w:jc w:val="both"/>
      </w:pPr>
      <w:commentRangeStart w:id="4"/>
      <w:r>
        <w:t xml:space="preserve">Diagram </w:t>
      </w:r>
      <w:r>
        <w:fldChar w:fldCharType="begin"/>
      </w:r>
      <w:r>
        <w:instrText xml:space="preserve"> SEQ Diagram \* ARABIC </w:instrText>
      </w:r>
      <w:r>
        <w:fldChar w:fldCharType="separate"/>
      </w:r>
      <w:r w:rsidRPr="22F08DBB">
        <w:rPr>
          <w:noProof/>
        </w:rPr>
        <w:t>2</w:t>
      </w:r>
      <w:r>
        <w:fldChar w:fldCharType="end"/>
      </w:r>
      <w:r>
        <w:t>: Authentication Sequence</w:t>
      </w:r>
      <w:commentRangeEnd w:id="4"/>
      <w:r>
        <w:rPr>
          <w:rStyle w:val="CommentReference"/>
          <w:sz w:val="18"/>
          <w:szCs w:val="18"/>
        </w:rPr>
        <w:commentReference w:id="4"/>
      </w:r>
    </w:p>
    <w:p w14:paraId="7FEBBC44" w14:textId="77777777" w:rsidR="00B05229" w:rsidRDefault="00B05229" w:rsidP="00B05229">
      <w:pPr>
        <w:rPr>
          <w:rFonts w:ascii="Verdana" w:hAnsi="Verdana"/>
          <w:sz w:val="18"/>
          <w:szCs w:val="18"/>
        </w:rPr>
      </w:pPr>
      <w:r>
        <w:rPr>
          <w:rFonts w:ascii="Verdana" w:hAnsi="Verdana"/>
          <w:sz w:val="18"/>
          <w:szCs w:val="18"/>
        </w:rPr>
        <w:t xml:space="preserve">Diagram 3 illustrates our complete application modular structure. </w:t>
      </w:r>
    </w:p>
    <w:p w14:paraId="11A27544" w14:textId="77777777" w:rsidR="00B05229" w:rsidRPr="00D71CAC" w:rsidRDefault="00B05229" w:rsidP="00B05229">
      <w:pPr>
        <w:rPr>
          <w:rFonts w:ascii="Verdana" w:hAnsi="Verdana"/>
          <w:sz w:val="18"/>
          <w:szCs w:val="18"/>
        </w:rPr>
      </w:pPr>
    </w:p>
    <w:p w14:paraId="20796F39" w14:textId="77777777" w:rsidR="00B05229" w:rsidRDefault="00B05229" w:rsidP="00B05229">
      <w:pPr>
        <w:keepNext/>
      </w:pPr>
      <w:r w:rsidRPr="000D414E">
        <w:rPr>
          <w:noProof/>
        </w:rPr>
        <w:drawing>
          <wp:inline distT="0" distB="0" distL="0" distR="0" wp14:anchorId="7AA2A503" wp14:editId="5702C167">
            <wp:extent cx="2822841" cy="2251525"/>
            <wp:effectExtent l="0" t="0" r="0" b="0"/>
            <wp:docPr id="165948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85619" name=""/>
                    <pic:cNvPicPr/>
                  </pic:nvPicPr>
                  <pic:blipFill rotWithShape="1">
                    <a:blip r:embed="rId19"/>
                    <a:srcRect l="416" t="14169"/>
                    <a:stretch>
                      <a:fillRect/>
                    </a:stretch>
                  </pic:blipFill>
                  <pic:spPr bwMode="auto">
                    <a:xfrm>
                      <a:off x="0" y="0"/>
                      <a:ext cx="2822841" cy="2251525"/>
                    </a:xfrm>
                    <a:prstGeom prst="rect">
                      <a:avLst/>
                    </a:prstGeom>
                    <a:ln>
                      <a:noFill/>
                    </a:ln>
                    <a:extLst>
                      <a:ext uri="{53640926-AAD7-44D8-BBD7-CCE9431645EC}">
                        <a14:shadowObscured xmlns:a14="http://schemas.microsoft.com/office/drawing/2010/main"/>
                      </a:ext>
                    </a:extLst>
                  </pic:spPr>
                </pic:pic>
              </a:graphicData>
            </a:graphic>
          </wp:inline>
        </w:drawing>
      </w:r>
    </w:p>
    <w:p w14:paraId="7ED98119" w14:textId="112C6214" w:rsidR="00B05229" w:rsidRDefault="00B05229" w:rsidP="009A3438">
      <w:pPr>
        <w:pStyle w:val="Caption"/>
      </w:pPr>
      <w:commentRangeStart w:id="5"/>
      <w:r>
        <w:t xml:space="preserve">Diagram </w:t>
      </w:r>
      <w:r>
        <w:fldChar w:fldCharType="begin"/>
      </w:r>
      <w:r>
        <w:instrText xml:space="preserve"> SEQ Diagram \* ARABIC </w:instrText>
      </w:r>
      <w:r>
        <w:fldChar w:fldCharType="separate"/>
      </w:r>
      <w:r w:rsidRPr="22F08DBB">
        <w:rPr>
          <w:noProof/>
        </w:rPr>
        <w:t>3</w:t>
      </w:r>
      <w:r>
        <w:fldChar w:fldCharType="end"/>
      </w:r>
      <w:r>
        <w:t>: Modular Structure of Whole Application</w:t>
      </w:r>
      <w:commentRangeEnd w:id="5"/>
      <w:r>
        <w:rPr>
          <w:rStyle w:val="CommentReference"/>
          <w:sz w:val="18"/>
          <w:szCs w:val="18"/>
        </w:rPr>
        <w:commentReference w:id="5"/>
      </w:r>
    </w:p>
    <w:p w14:paraId="250B4936" w14:textId="77777777" w:rsidR="009A3438" w:rsidRPr="009A3438" w:rsidRDefault="009A3438" w:rsidP="009A3438"/>
    <w:p w14:paraId="2037CF04" w14:textId="231C0750" w:rsidR="00B05229" w:rsidRPr="00907D86" w:rsidRDefault="00B05229" w:rsidP="00B05229">
      <w:pPr>
        <w:pStyle w:val="ListParagraph"/>
        <w:numPr>
          <w:ilvl w:val="0"/>
          <w:numId w:val="4"/>
        </w:numPr>
        <w:jc w:val="center"/>
        <w:rPr>
          <w:rFonts w:ascii="Verdana" w:hAnsi="Verdana"/>
          <w:sz w:val="18"/>
          <w:szCs w:val="18"/>
        </w:rPr>
      </w:pPr>
      <w:commentRangeStart w:id="6"/>
      <w:r w:rsidRPr="22F08DBB">
        <w:rPr>
          <w:rFonts w:ascii="Verdana" w:hAnsi="Verdana"/>
          <w:b/>
          <w:bCs/>
          <w:sz w:val="18"/>
          <w:szCs w:val="18"/>
        </w:rPr>
        <w:t>REFERENCES</w:t>
      </w:r>
      <w:commentRangeEnd w:id="6"/>
      <w:r w:rsidRPr="00907D86">
        <w:rPr>
          <w:rStyle w:val="CommentReference"/>
          <w:rFonts w:ascii="Verdana" w:hAnsi="Verdana"/>
          <w:sz w:val="18"/>
          <w:szCs w:val="18"/>
        </w:rPr>
        <w:commentReference w:id="6"/>
      </w:r>
    </w:p>
    <w:p w14:paraId="185D4F32" w14:textId="77777777" w:rsidR="00B05229" w:rsidRPr="00907D86" w:rsidRDefault="00B05229" w:rsidP="00B05229">
      <w:pPr>
        <w:pStyle w:val="ListParagraph"/>
        <w:rPr>
          <w:rFonts w:ascii="Verdana" w:hAnsi="Verdana"/>
          <w:sz w:val="18"/>
          <w:szCs w:val="18"/>
        </w:rPr>
      </w:pPr>
    </w:p>
    <w:p w14:paraId="5708D708" w14:textId="77777777" w:rsidR="00B05229" w:rsidRPr="004E4C9D" w:rsidRDefault="00B05229" w:rsidP="00B05229">
      <w:pPr>
        <w:spacing w:after="240"/>
        <w:ind w:left="360" w:hanging="360"/>
        <w:jc w:val="both"/>
        <w:rPr>
          <w:rFonts w:ascii="Verdana" w:hAnsi="Verdana"/>
          <w:sz w:val="18"/>
          <w:szCs w:val="18"/>
        </w:rPr>
      </w:pPr>
      <w:r w:rsidRPr="22F08DBB">
        <w:rPr>
          <w:rFonts w:ascii="Verdana" w:hAnsi="Verdana"/>
          <w:sz w:val="18"/>
          <w:szCs w:val="18"/>
        </w:rPr>
        <w:t xml:space="preserve">Amft, S., Höltervennhoff, S., Huaman, N., Krause, A., Simko, L., Acar, Y., &amp; Fahl, S. (2023). "We've disabled MFA for you": An evaluation of the security and usability of multi-factor authentication recovery deployments. </w:t>
      </w:r>
      <w:sdt>
        <w:sdtPr>
          <w:tag w:val="tii-grammar-GR_Frag"/>
          <w:id w:val="915336772"/>
          <w:placeholder>
            <w:docPart w:val="DefaultPlaceholder_-1854013440"/>
          </w:placeholder>
          <w15:appearance w15:val="hidden"/>
        </w:sdtPr>
        <w:sdtContent>
          <w:r w:rsidRPr="22F08DBB">
            <w:rPr>
              <w:rFonts w:ascii="Verdana" w:hAnsi="Verdana"/>
              <w:sz w:val="18"/>
              <w:szCs w:val="18"/>
            </w:rPr>
            <w:t xml:space="preserve">In </w:t>
          </w:r>
          <w:r w:rsidRPr="22F08DBB">
            <w:rPr>
              <w:rFonts w:ascii="Verdana" w:hAnsi="Verdana"/>
              <w:i/>
              <w:iCs/>
              <w:sz w:val="18"/>
              <w:szCs w:val="18"/>
            </w:rPr>
            <w:t>Proceedings of the 2023 ACM SIGSAC Conference on Computer and Communications Security</w:t>
          </w:r>
          <w:r w:rsidRPr="22F08DBB">
            <w:rPr>
              <w:rFonts w:ascii="Verdana" w:hAnsi="Verdana"/>
              <w:sz w:val="18"/>
              <w:szCs w:val="18"/>
            </w:rPr>
            <w:t xml:space="preserve"> (pp. 3138–3152).</w:t>
          </w:r>
        </w:sdtContent>
      </w:sdt>
      <w:r w:rsidRPr="22F08DBB">
        <w:rPr>
          <w:rFonts w:ascii="Verdana" w:hAnsi="Verdana"/>
          <w:sz w:val="18"/>
          <w:szCs w:val="18"/>
        </w:rPr>
        <w:t xml:space="preserve"> ACM. </w:t>
      </w:r>
      <w:hyperlink r:id="rId20">
        <w:sdt>
          <w:sdtPr>
            <w:tag w:val="tii-grammar-GR_Frag"/>
            <w:id w:val="589401942"/>
            <w:placeholder>
              <w:docPart w:val="DefaultPlaceholder_-1854013440"/>
            </w:placeholder>
            <w15:appearance w15:val="hidden"/>
          </w:sdtPr>
          <w:sdtContent>
            <w:sdt>
              <w:sdtPr>
                <w:tag w:val="tii-grammar-GR_RunOn"/>
                <w:id w:val="745478958"/>
                <w:placeholder>
                  <w:docPart w:val="DefaultPlaceholder_-1854013440"/>
                </w:placeholder>
                <w15:appearance w15:val="hidden"/>
              </w:sdtPr>
              <w:sdtContent>
                <w:r w:rsidRPr="22F08DBB">
                  <w:rPr>
                    <w:rStyle w:val="Hyperlink"/>
                    <w:rFonts w:ascii="Verdana" w:hAnsi="Verdana"/>
                    <w:sz w:val="18"/>
                    <w:szCs w:val="18"/>
                  </w:rPr>
                  <w:t>https://doi.org/10.48550/arXiv.2306.09708</w:t>
                </w:r>
              </w:sdtContent>
            </w:sdt>
          </w:sdtContent>
        </w:sdt>
      </w:hyperlink>
    </w:p>
    <w:p w14:paraId="7B20BAC5" w14:textId="77777777" w:rsidR="00B05229" w:rsidRPr="004E4C9D" w:rsidRDefault="0015404C" w:rsidP="00B05229">
      <w:pPr>
        <w:spacing w:after="240"/>
        <w:ind w:left="360" w:hanging="360"/>
        <w:jc w:val="both"/>
        <w:rPr>
          <w:rFonts w:ascii="Verdana" w:hAnsi="Verdana"/>
          <w:sz w:val="18"/>
          <w:szCs w:val="18"/>
        </w:rPr>
      </w:pPr>
      <w:sdt>
        <w:sdtPr>
          <w:tag w:val="tii-grammar-GR_Frag"/>
          <w:id w:val="1613860510"/>
          <w:placeholder>
            <w:docPart w:val="DefaultPlaceholder_-1854013440"/>
          </w:placeholder>
          <w15:appearance w15:val="hidden"/>
        </w:sdtPr>
        <w:sdtContent>
          <w:sdt>
            <w:sdtPr>
              <w:tag w:val="tii-grammar-GR_RunOn"/>
              <w:id w:val="2106162384"/>
              <w:placeholder>
                <w:docPart w:val="DefaultPlaceholder_-1854013440"/>
              </w:placeholder>
              <w15:appearance w15:val="hidden"/>
            </w:sdtPr>
            <w:sdtContent>
              <w:r w:rsidR="00B05229" w:rsidRPr="22F08DBB">
                <w:rPr>
                  <w:rFonts w:ascii="Verdana" w:hAnsi="Verdana"/>
                  <w:sz w:val="18"/>
                  <w:szCs w:val="18"/>
                </w:rPr>
                <w:t>Das, S., Wang, B., Tingle, Z., &amp; Camp, L. J. (2019).</w:t>
              </w:r>
            </w:sdtContent>
          </w:sdt>
        </w:sdtContent>
      </w:sdt>
      <w:r w:rsidR="00B05229" w:rsidRPr="22F08DBB">
        <w:rPr>
          <w:rFonts w:ascii="Verdana" w:hAnsi="Verdana"/>
          <w:sz w:val="18"/>
          <w:szCs w:val="18"/>
        </w:rPr>
        <w:t xml:space="preserve"> </w:t>
      </w:r>
      <w:sdt>
        <w:sdtPr>
          <w:tag w:val="tii-grammar-GR_Frag"/>
          <w:id w:val="415310515"/>
          <w:placeholder>
            <w:docPart w:val="DefaultPlaceholder_-1854013440"/>
          </w:placeholder>
          <w15:appearance w15:val="hidden"/>
        </w:sdtPr>
        <w:sdtContent>
          <w:r w:rsidR="00B05229" w:rsidRPr="22F08DBB">
            <w:rPr>
              <w:rFonts w:ascii="Verdana" w:hAnsi="Verdana"/>
              <w:sz w:val="18"/>
              <w:szCs w:val="18"/>
            </w:rPr>
            <w:t>Evaluating user perception of multi-factor authentication: A systematic review.</w:t>
          </w:r>
        </w:sdtContent>
      </w:sdt>
      <w:r w:rsidR="00B05229" w:rsidRPr="22F08DBB">
        <w:rPr>
          <w:rFonts w:ascii="Verdana" w:hAnsi="Verdana"/>
          <w:sz w:val="18"/>
          <w:szCs w:val="18"/>
        </w:rPr>
        <w:t xml:space="preserve"> </w:t>
      </w:r>
      <w:r w:rsidR="00B05229" w:rsidRPr="22F08DBB">
        <w:rPr>
          <w:rFonts w:ascii="Verdana" w:hAnsi="Verdana"/>
          <w:i/>
          <w:iCs/>
          <w:sz w:val="18"/>
          <w:szCs w:val="18"/>
        </w:rPr>
        <w:t>arXiv</w:t>
      </w:r>
      <w:r w:rsidR="00B05229" w:rsidRPr="22F08DBB">
        <w:rPr>
          <w:rFonts w:ascii="Verdana" w:hAnsi="Verdana"/>
          <w:sz w:val="18"/>
          <w:szCs w:val="18"/>
        </w:rPr>
        <w:t xml:space="preserve">. </w:t>
      </w:r>
      <w:hyperlink r:id="rId21">
        <w:sdt>
          <w:sdtPr>
            <w:tag w:val="tii-grammar-GR_Frag"/>
            <w:id w:val="1106078106"/>
            <w:placeholder>
              <w:docPart w:val="DefaultPlaceholder_-1854013440"/>
            </w:placeholder>
            <w15:appearance w15:val="hidden"/>
          </w:sdtPr>
          <w:sdtContent>
            <w:r w:rsidR="00B05229" w:rsidRPr="22F08DBB">
              <w:rPr>
                <w:rStyle w:val="Hyperlink"/>
                <w:rFonts w:ascii="Verdana" w:hAnsi="Verdana"/>
                <w:sz w:val="18"/>
                <w:szCs w:val="18"/>
              </w:rPr>
              <w:t>https://doi.org/10.48550/arXiv.1908.05901</w:t>
            </w:r>
          </w:sdtContent>
        </w:sdt>
      </w:hyperlink>
    </w:p>
    <w:p w14:paraId="0C33FF35" w14:textId="77777777" w:rsidR="00B05229" w:rsidRPr="004E4C9D" w:rsidRDefault="0015404C" w:rsidP="00B05229">
      <w:pPr>
        <w:spacing w:after="240"/>
        <w:ind w:left="360" w:hanging="360"/>
        <w:jc w:val="both"/>
        <w:rPr>
          <w:rFonts w:ascii="Verdana" w:hAnsi="Verdana"/>
          <w:sz w:val="18"/>
          <w:szCs w:val="18"/>
        </w:rPr>
      </w:pPr>
      <w:sdt>
        <w:sdtPr>
          <w:tag w:val="tii-grammar-GR_Frag"/>
          <w:id w:val="1394260562"/>
          <w:placeholder>
            <w:docPart w:val="DefaultPlaceholder_-1854013440"/>
          </w:placeholder>
          <w15:appearance w15:val="hidden"/>
        </w:sdtPr>
        <w:sdtContent>
          <w:r w:rsidR="00B05229" w:rsidRPr="22F08DBB">
            <w:rPr>
              <w:rFonts w:ascii="Verdana" w:hAnsi="Verdana"/>
              <w:sz w:val="18"/>
              <w:szCs w:val="18"/>
            </w:rPr>
            <w:t>De Cristofaro, E., Du, H., Freudiger, J., &amp; Norcie, G. (2013).</w:t>
          </w:r>
        </w:sdtContent>
      </w:sdt>
      <w:r w:rsidR="00B05229" w:rsidRPr="22F08DBB">
        <w:rPr>
          <w:rFonts w:ascii="Verdana" w:hAnsi="Verdana"/>
          <w:sz w:val="18"/>
          <w:szCs w:val="18"/>
        </w:rPr>
        <w:t xml:space="preserve"> </w:t>
      </w:r>
      <w:sdt>
        <w:sdtPr>
          <w:tag w:val="tii-grammar-GR_Frag"/>
          <w:id w:val="2143443081"/>
          <w:placeholder>
            <w:docPart w:val="DefaultPlaceholder_-1854013440"/>
          </w:placeholder>
          <w15:appearance w15:val="hidden"/>
        </w:sdtPr>
        <w:sdtContent>
          <w:r w:rsidR="00B05229" w:rsidRPr="22F08DBB">
            <w:rPr>
              <w:rFonts w:ascii="Verdana" w:hAnsi="Verdana"/>
              <w:sz w:val="18"/>
              <w:szCs w:val="18"/>
            </w:rPr>
            <w:t>A comparative usability study of two-factor authentication.</w:t>
          </w:r>
        </w:sdtContent>
      </w:sdt>
      <w:r w:rsidR="00B05229" w:rsidRPr="22F08DBB">
        <w:rPr>
          <w:rFonts w:ascii="Verdana" w:hAnsi="Verdana"/>
          <w:sz w:val="18"/>
          <w:szCs w:val="18"/>
        </w:rPr>
        <w:t xml:space="preserve"> </w:t>
      </w:r>
      <w:r w:rsidR="00B05229" w:rsidRPr="22F08DBB">
        <w:rPr>
          <w:rFonts w:ascii="Verdana" w:hAnsi="Verdana"/>
          <w:i/>
          <w:iCs/>
          <w:sz w:val="18"/>
          <w:szCs w:val="18"/>
        </w:rPr>
        <w:t>arXiv</w:t>
      </w:r>
      <w:r w:rsidR="00B05229" w:rsidRPr="22F08DBB">
        <w:rPr>
          <w:rFonts w:ascii="Verdana" w:hAnsi="Verdana"/>
          <w:sz w:val="18"/>
          <w:szCs w:val="18"/>
        </w:rPr>
        <w:t xml:space="preserve">. </w:t>
      </w:r>
      <w:hyperlink r:id="rId22">
        <w:r w:rsidR="00B05229" w:rsidRPr="22F08DBB">
          <w:rPr>
            <w:rStyle w:val="Hyperlink"/>
            <w:rFonts w:ascii="Verdana" w:hAnsi="Verdana"/>
            <w:sz w:val="18"/>
            <w:szCs w:val="18"/>
          </w:rPr>
          <w:t>https://doi.org/10.48550/arXiv.1309.5344</w:t>
        </w:r>
      </w:hyperlink>
    </w:p>
    <w:p w14:paraId="347C5709" w14:textId="62E9A91B"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D2L. (2026). </w:t>
      </w:r>
      <w:sdt>
        <w:sdtPr>
          <w:tag w:val="tii-grammar-GR_Frag"/>
          <w:id w:val="226443354"/>
          <w:placeholder>
            <w:docPart w:val="DefaultPlaceholder_-1854013440"/>
          </w:placeholder>
          <w15:appearance w15:val="hidden"/>
        </w:sdtPr>
        <w:sdtContent>
          <w:r w:rsidRPr="00A7236A">
            <w:rPr>
              <w:rFonts w:ascii="Verdana" w:hAnsi="Verdana"/>
              <w:i/>
              <w:iCs/>
              <w:sz w:val="18"/>
              <w:szCs w:val="18"/>
            </w:rPr>
            <w:t>About LTI 1.3 launch and authentication.</w:t>
          </w:r>
        </w:sdtContent>
      </w:sdt>
      <w:r w:rsidRPr="00A7236A">
        <w:rPr>
          <w:rFonts w:ascii="Verdana" w:hAnsi="Verdana"/>
          <w:sz w:val="18"/>
          <w:szCs w:val="18"/>
        </w:rPr>
        <w:t xml:space="preserve"> Brightspace Community. </w:t>
      </w:r>
      <w:hyperlink r:id="rId23">
        <w:r w:rsidRPr="00A7236A">
          <w:rPr>
            <w:rStyle w:val="Hyperlink"/>
            <w:rFonts w:ascii="Verdana" w:hAnsi="Verdana"/>
            <w:sz w:val="18"/>
            <w:szCs w:val="18"/>
          </w:rPr>
          <w:t>https://community.d2l.com/brightspace/kb/articles/23730-about-lti-1-3-launch-and-authentication</w:t>
        </w:r>
      </w:hyperlink>
    </w:p>
    <w:p w14:paraId="24CD9BD0" w14:textId="57CD4A19" w:rsidR="00B05229" w:rsidRDefault="00B05229" w:rsidP="00B05229">
      <w:pPr>
        <w:spacing w:after="240"/>
        <w:ind w:left="360" w:hanging="360"/>
        <w:jc w:val="both"/>
      </w:pPr>
      <w:r w:rsidRPr="00A7236A">
        <w:rPr>
          <w:rFonts w:ascii="Verdana" w:hAnsi="Verdana"/>
          <w:sz w:val="18"/>
          <w:szCs w:val="18"/>
        </w:rPr>
        <w:t xml:space="preserve">Google. (n.d.). </w:t>
      </w:r>
      <w:sdt>
        <w:sdtPr>
          <w:tag w:val="tii-grammar-GR_Frag"/>
          <w:id w:val="616907328"/>
          <w:placeholder>
            <w:docPart w:val="DefaultPlaceholder_-1854013440"/>
          </w:placeholder>
          <w15:appearance w15:val="hidden"/>
        </w:sdtPr>
        <w:sdtContent>
          <w:r w:rsidRPr="00A7236A">
            <w:rPr>
              <w:rFonts w:ascii="Verdana" w:hAnsi="Verdana"/>
              <w:i/>
              <w:iCs/>
              <w:sz w:val="18"/>
              <w:szCs w:val="18"/>
            </w:rPr>
            <w:t>Titan security key.</w:t>
          </w:r>
        </w:sdtContent>
      </w:sdt>
      <w:r w:rsidRPr="00A7236A">
        <w:rPr>
          <w:rFonts w:ascii="Verdana" w:hAnsi="Verdana"/>
          <w:sz w:val="18"/>
          <w:szCs w:val="18"/>
        </w:rPr>
        <w:t xml:space="preserve"> Google Cloud. Retrieved July 24, 2026, from </w:t>
      </w:r>
      <w:hyperlink r:id="rId24">
        <w:r w:rsidRPr="00A7236A">
          <w:rPr>
            <w:rStyle w:val="Hyperlink"/>
            <w:rFonts w:ascii="Verdana" w:hAnsi="Verdana"/>
            <w:sz w:val="18"/>
            <w:szCs w:val="18"/>
          </w:rPr>
          <w:t>https://cloud.google.com/security/products/titan-security-key</w:t>
        </w:r>
      </w:hyperlink>
    </w:p>
    <w:p w14:paraId="5F005EF9" w14:textId="08A49012" w:rsidR="005F7A47" w:rsidRPr="003B010A" w:rsidRDefault="005F7A47" w:rsidP="005F7A47">
      <w:pPr>
        <w:spacing w:after="240"/>
        <w:ind w:left="360" w:hanging="360"/>
        <w:jc w:val="both"/>
        <w:rPr>
          <w:rFonts w:ascii="Verdana" w:hAnsi="Verdana"/>
          <w:sz w:val="18"/>
          <w:szCs w:val="18"/>
        </w:rPr>
      </w:pPr>
      <w:r w:rsidRPr="005F7A47">
        <w:rPr>
          <w:rFonts w:ascii="Verdana" w:hAnsi="Verdana"/>
          <w:sz w:val="18"/>
          <w:szCs w:val="18"/>
        </w:rPr>
        <w:t xml:space="preserve">Grinberg, M. (2018). </w:t>
      </w:r>
      <w:r w:rsidRPr="005F7A47">
        <w:rPr>
          <w:rFonts w:ascii="Verdana" w:hAnsi="Verdana"/>
          <w:i/>
          <w:iCs/>
          <w:sz w:val="18"/>
          <w:szCs w:val="18"/>
        </w:rPr>
        <w:t>Flask Web Development</w:t>
      </w:r>
      <w:r w:rsidRPr="005F7A47">
        <w:rPr>
          <w:rFonts w:ascii="Verdana" w:hAnsi="Verdana"/>
          <w:sz w:val="18"/>
          <w:szCs w:val="18"/>
        </w:rPr>
        <w:t xml:space="preserve">. </w:t>
      </w:r>
      <w:r w:rsidRPr="005F7A47">
        <w:rPr>
          <w:rFonts w:ascii="Verdana" w:hAnsi="Verdana"/>
          <w:sz w:val="18"/>
          <w:szCs w:val="18"/>
          <w:lang w:val="es-ES"/>
        </w:rPr>
        <w:t xml:space="preserve">O’Reilly Media. </w:t>
      </w:r>
      <w:hyperlink r:id="rId25" w:history="1">
        <w:r w:rsidRPr="003B010A">
          <w:rPr>
            <w:rStyle w:val="Hyperlink"/>
            <w:rFonts w:ascii="Verdana" w:hAnsi="Verdana"/>
            <w:sz w:val="18"/>
            <w:szCs w:val="18"/>
          </w:rPr>
          <w:t>https://ia903202.us.archive.org/31/items/python_ebooks_2020/Flask_Web_Development_%28en%29.pdf</w:t>
        </w:r>
      </w:hyperlink>
    </w:p>
    <w:p w14:paraId="22CA2162" w14:textId="2E8E069B"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Microsoft. (2023). </w:t>
      </w:r>
      <w:sdt>
        <w:sdtPr>
          <w:tag w:val="tii-grammar-GR_Frag"/>
          <w:id w:val="1738428200"/>
          <w:placeholder>
            <w:docPart w:val="DefaultPlaceholder_-1854013440"/>
          </w:placeholder>
          <w15:appearance w15:val="hidden"/>
        </w:sdtPr>
        <w:sdtContent>
          <w:r w:rsidRPr="00A7236A">
            <w:rPr>
              <w:rFonts w:ascii="Verdana" w:hAnsi="Verdana"/>
              <w:i/>
              <w:iCs/>
              <w:sz w:val="18"/>
              <w:szCs w:val="18"/>
            </w:rPr>
            <w:t>Trusted Platform Module technology overview.</w:t>
          </w:r>
        </w:sdtContent>
      </w:sdt>
      <w:r w:rsidRPr="00A7236A">
        <w:rPr>
          <w:rFonts w:ascii="Verdana" w:hAnsi="Verdana"/>
          <w:sz w:val="18"/>
          <w:szCs w:val="18"/>
        </w:rPr>
        <w:t xml:space="preserve"> Microsoft Learn. </w:t>
      </w:r>
      <w:hyperlink r:id="rId26">
        <w:r w:rsidRPr="00A7236A">
          <w:rPr>
            <w:rStyle w:val="Hyperlink"/>
            <w:rFonts w:ascii="Verdana" w:hAnsi="Verdana"/>
            <w:sz w:val="18"/>
            <w:szCs w:val="18"/>
          </w:rPr>
          <w:t>https://learn.microsoft.com/en-us/windows/security/hardware-security/tpm/trusted-platform-module-overview</w:t>
        </w:r>
      </w:hyperlink>
    </w:p>
    <w:p w14:paraId="1BDE74B0" w14:textId="03A3B19D"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Microsoft. (2026a). </w:t>
      </w:r>
      <w:sdt>
        <w:sdtPr>
          <w:tag w:val="tii-grammar-GR_Frag"/>
          <w:id w:val="1658175527"/>
          <w:placeholder>
            <w:docPart w:val="DefaultPlaceholder_-1854013440"/>
          </w:placeholder>
          <w15:appearance w15:val="hidden"/>
        </w:sdtPr>
        <w:sdtContent>
          <w:r w:rsidRPr="00A7236A">
            <w:rPr>
              <w:rFonts w:ascii="Verdana" w:hAnsi="Verdana"/>
              <w:i/>
              <w:iCs/>
              <w:sz w:val="18"/>
              <w:szCs w:val="18"/>
            </w:rPr>
            <w:t>Introduction to Microsoft Entra tenants.</w:t>
          </w:r>
        </w:sdtContent>
      </w:sdt>
      <w:r w:rsidRPr="00A7236A">
        <w:rPr>
          <w:rFonts w:ascii="Verdana" w:hAnsi="Verdana"/>
          <w:sz w:val="18"/>
          <w:szCs w:val="18"/>
        </w:rPr>
        <w:t xml:space="preserve"> Microsoft Learn. </w:t>
      </w:r>
      <w:hyperlink r:id="rId27">
        <w:r w:rsidRPr="00A7236A">
          <w:rPr>
            <w:rStyle w:val="Hyperlink"/>
            <w:rFonts w:ascii="Verdana" w:hAnsi="Verdana"/>
            <w:sz w:val="18"/>
            <w:szCs w:val="18"/>
          </w:rPr>
          <w:t>https://learn.microsoft.com/en-us/microsoft-365/education/guide/1-reference/introduction-microsoft-entra-id</w:t>
        </w:r>
      </w:hyperlink>
    </w:p>
    <w:p w14:paraId="48B8B6D6" w14:textId="49E45B90"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Microsoft. (2026b). </w:t>
      </w:r>
      <w:r w:rsidRPr="00A7236A">
        <w:rPr>
          <w:rFonts w:ascii="Verdana" w:hAnsi="Verdana"/>
          <w:i/>
          <w:iCs/>
          <w:sz w:val="18"/>
          <w:szCs w:val="18"/>
        </w:rPr>
        <w:t>Set up Microsoft Entra ID.</w:t>
      </w:r>
      <w:r w:rsidRPr="00A7236A">
        <w:rPr>
          <w:rFonts w:ascii="Verdana" w:hAnsi="Verdana"/>
          <w:sz w:val="18"/>
          <w:szCs w:val="18"/>
        </w:rPr>
        <w:t xml:space="preserve"> Microsoft Learn. </w:t>
      </w:r>
      <w:hyperlink r:id="rId28">
        <w:r w:rsidRPr="00A7236A">
          <w:rPr>
            <w:rStyle w:val="Hyperlink"/>
            <w:rFonts w:ascii="Verdana" w:hAnsi="Verdana"/>
            <w:sz w:val="18"/>
            <w:szCs w:val="18"/>
          </w:rPr>
          <w:t>https://learn.microsoft.com/en-us/intune/solutions/education/tutorial-school-deployment/setup-entra-id</w:t>
        </w:r>
      </w:hyperlink>
    </w:p>
    <w:p w14:paraId="7C0C6EBE" w14:textId="431FFD6C"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Microsoft. (2026c). </w:t>
      </w:r>
      <w:r w:rsidRPr="00A7236A">
        <w:rPr>
          <w:rFonts w:ascii="Verdana" w:hAnsi="Verdana"/>
          <w:i/>
          <w:iCs/>
          <w:sz w:val="18"/>
          <w:szCs w:val="18"/>
        </w:rPr>
        <w:t>Web Authentication APIs.</w:t>
      </w:r>
      <w:r w:rsidRPr="00A7236A">
        <w:rPr>
          <w:rFonts w:ascii="Verdana" w:hAnsi="Verdana"/>
          <w:sz w:val="18"/>
          <w:szCs w:val="18"/>
        </w:rPr>
        <w:t xml:space="preserve"> Microsoft Learn. </w:t>
      </w:r>
      <w:hyperlink r:id="rId29">
        <w:r w:rsidRPr="00A7236A">
          <w:rPr>
            <w:rStyle w:val="Hyperlink"/>
            <w:rFonts w:ascii="Verdana" w:hAnsi="Verdana"/>
            <w:sz w:val="18"/>
            <w:szCs w:val="18"/>
          </w:rPr>
          <w:t>https://learn.microsoft.com/en-us/windows/security/identity-protection/hello-for-business/webauthn-apis</w:t>
        </w:r>
      </w:hyperlink>
    </w:p>
    <w:p w14:paraId="1674D020" w14:textId="24392BFF"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Mozilla Developer Network. (n.d.). </w:t>
      </w:r>
      <w:r w:rsidRPr="00A7236A">
        <w:rPr>
          <w:rFonts w:ascii="Verdana" w:hAnsi="Verdana"/>
          <w:i/>
          <w:iCs/>
          <w:sz w:val="18"/>
          <w:szCs w:val="18"/>
        </w:rPr>
        <w:t xml:space="preserve">Web Authentication API. </w:t>
      </w:r>
      <w:r w:rsidRPr="00A7236A">
        <w:rPr>
          <w:rFonts w:ascii="Verdana" w:hAnsi="Verdana"/>
          <w:sz w:val="18"/>
          <w:szCs w:val="18"/>
        </w:rPr>
        <w:t xml:space="preserve">MDN Web Docs. </w:t>
      </w:r>
      <w:sdt>
        <w:sdtPr>
          <w:tag w:val="tii-grammar-GR_Frag"/>
          <w:id w:val="456292566"/>
          <w:placeholder>
            <w:docPart w:val="DefaultPlaceholder_-1854013440"/>
          </w:placeholder>
          <w15:appearance w15:val="hidden"/>
        </w:sdtPr>
        <w:sdtContent>
          <w:r w:rsidRPr="00A7236A">
            <w:rPr>
              <w:rFonts w:ascii="Verdana" w:hAnsi="Verdana"/>
              <w:sz w:val="18"/>
              <w:szCs w:val="18"/>
            </w:rPr>
            <w:t xml:space="preserve">Retrieved July 24, 2026, from </w:t>
          </w:r>
          <w:hyperlink r:id="rId30">
            <w:r w:rsidRPr="00A7236A">
              <w:rPr>
                <w:rStyle w:val="Hyperlink"/>
                <w:rFonts w:ascii="Verdana" w:hAnsi="Verdana"/>
                <w:sz w:val="18"/>
                <w:szCs w:val="18"/>
              </w:rPr>
              <w:t>https://developer.mozilla.org/en-US/docs/Web/API/Web_Authentication_API</w:t>
            </w:r>
          </w:hyperlink>
        </w:sdtContent>
      </w:sdt>
    </w:p>
    <w:p w14:paraId="0412BAB9" w14:textId="30B04B45" w:rsidR="00B05229" w:rsidRPr="00A7236A" w:rsidRDefault="0015404C" w:rsidP="22F08DBB">
      <w:pPr>
        <w:spacing w:after="240"/>
        <w:ind w:left="360" w:hanging="360"/>
        <w:jc w:val="both"/>
        <w:rPr>
          <w:rStyle w:val="Hyperlink"/>
          <w:rFonts w:ascii="Verdana" w:hAnsi="Verdana"/>
          <w:sz w:val="18"/>
          <w:szCs w:val="18"/>
          <w:lang w:val="es-ES"/>
        </w:rPr>
      </w:pPr>
      <w:sdt>
        <w:sdtPr>
          <w:rPr>
            <w:color w:val="0000FF"/>
            <w:u w:val="single"/>
          </w:rPr>
          <w:tag w:val="tii-grammar-GR_Frag"/>
          <w:id w:val="781711520"/>
          <w:placeholder>
            <w:docPart w:val="DefaultPlaceholder_-1854013440"/>
          </w:placeholder>
          <w15:appearance w15:val="hidden"/>
        </w:sdtPr>
        <w:sdtEndPr>
          <w:rPr>
            <w:color w:val="auto"/>
            <w:u w:val="none"/>
          </w:rPr>
        </w:sdtEndPr>
        <w:sdtContent>
          <w:r w:rsidR="00B05229" w:rsidRPr="00A7236A">
            <w:rPr>
              <w:rFonts w:ascii="Verdana" w:hAnsi="Verdana"/>
              <w:sz w:val="18"/>
              <w:szCs w:val="18"/>
            </w:rPr>
            <w:t>Temoshok, D., Choong, Y., Regenscheid, A., Galluzzo, R., Fenton, J., Richer, J., &amp; Lefkovitz, N. (2025).</w:t>
          </w:r>
        </w:sdtContent>
      </w:sdt>
      <w:r w:rsidR="00B05229" w:rsidRPr="00A7236A">
        <w:rPr>
          <w:rFonts w:ascii="Verdana" w:hAnsi="Verdana"/>
          <w:sz w:val="18"/>
          <w:szCs w:val="18"/>
        </w:rPr>
        <w:t xml:space="preserve"> </w:t>
      </w:r>
      <w:sdt>
        <w:sdtPr>
          <w:tag w:val="tii-grammar-GR_Frag"/>
          <w:id w:val="1945680851"/>
          <w:placeholder>
            <w:docPart w:val="DefaultPlaceholder_-1854013440"/>
          </w:placeholder>
          <w15:appearance w15:val="hidden"/>
        </w:sdtPr>
        <w:sdtContent>
          <w:r w:rsidR="00B05229" w:rsidRPr="00A7236A">
            <w:rPr>
              <w:rFonts w:ascii="Verdana" w:hAnsi="Verdana"/>
              <w:i/>
              <w:iCs/>
              <w:sz w:val="18"/>
              <w:szCs w:val="18"/>
            </w:rPr>
            <w:t xml:space="preserve">Digital identity guidelines: Authentication and authenticator management </w:t>
          </w:r>
          <w:r w:rsidR="00B05229" w:rsidRPr="00A7236A">
            <w:rPr>
              <w:rFonts w:ascii="Verdana" w:hAnsi="Verdana"/>
              <w:sz w:val="18"/>
              <w:szCs w:val="18"/>
            </w:rPr>
            <w:t>(NIST Special Publication 800-63B-4).</w:t>
          </w:r>
        </w:sdtContent>
      </w:sdt>
      <w:r w:rsidR="00B05229" w:rsidRPr="00A7236A">
        <w:rPr>
          <w:rFonts w:ascii="Verdana" w:hAnsi="Verdana"/>
          <w:sz w:val="18"/>
          <w:szCs w:val="18"/>
        </w:rPr>
        <w:t xml:space="preserve"> National Institute of Standards and Technology. </w:t>
      </w:r>
      <w:hyperlink r:id="rId31">
        <w:r w:rsidR="00B05229" w:rsidRPr="00A7236A">
          <w:rPr>
            <w:rStyle w:val="Hyperlink"/>
            <w:rFonts w:ascii="Verdana" w:hAnsi="Verdana"/>
            <w:sz w:val="18"/>
            <w:szCs w:val="18"/>
            <w:lang w:val="es-ES"/>
          </w:rPr>
          <w:t>https://doi.org/10.6028/NIST.SP.800-63B-4</w:t>
        </w:r>
      </w:hyperlink>
    </w:p>
    <w:p w14:paraId="4C2BAD3F" w14:textId="5B37D785" w:rsidR="00B05229" w:rsidRDefault="00B05229" w:rsidP="00B05229">
      <w:pPr>
        <w:spacing w:after="240"/>
        <w:ind w:left="360" w:hanging="360"/>
        <w:jc w:val="both"/>
      </w:pPr>
      <w:r w:rsidRPr="22F08DBB">
        <w:rPr>
          <w:rFonts w:ascii="Verdana" w:hAnsi="Verdana"/>
          <w:sz w:val="18"/>
          <w:szCs w:val="18"/>
          <w:lang w:val="es-ES"/>
        </w:rPr>
        <w:t xml:space="preserve">Tran-Truong, P. T., Pham, M. Q., Son, H. X., Nguyen, D. L., Nguyen, M. B., Tran, K. L., Van, L. C. P., Le, K. T., Vo, K. H., Kim Ngan, N. T., &amp; Nguyen, T. M. (2025). </w:t>
      </w:r>
      <w:sdt>
        <w:sdtPr>
          <w:tag w:val="tii-grammar-GR_Frag"/>
          <w:id w:val="85063986"/>
          <w:placeholder>
            <w:docPart w:val="DefaultPlaceholder_-1854013440"/>
          </w:placeholder>
          <w15:appearance w15:val="hidden"/>
        </w:sdtPr>
        <w:sdtContent>
          <w:r w:rsidRPr="22F08DBB">
            <w:rPr>
              <w:rFonts w:ascii="Verdana" w:hAnsi="Verdana"/>
              <w:sz w:val="18"/>
              <w:szCs w:val="18"/>
            </w:rPr>
            <w:t>A systematic review of multi-factor authentication in digital payment systems: NIST standards alignment and industry implementation analysis.</w:t>
          </w:r>
        </w:sdtContent>
      </w:sdt>
      <w:r w:rsidRPr="22F08DBB">
        <w:rPr>
          <w:rFonts w:ascii="Verdana" w:hAnsi="Verdana"/>
          <w:sz w:val="18"/>
          <w:szCs w:val="18"/>
        </w:rPr>
        <w:t xml:space="preserve"> </w:t>
      </w:r>
      <w:r w:rsidRPr="22F08DBB">
        <w:rPr>
          <w:rFonts w:ascii="Verdana" w:hAnsi="Verdana"/>
          <w:i/>
          <w:iCs/>
          <w:sz w:val="18"/>
          <w:szCs w:val="18"/>
        </w:rPr>
        <w:t>Journal of Systems Architecture</w:t>
      </w:r>
      <w:r w:rsidRPr="22F08DBB">
        <w:rPr>
          <w:rFonts w:ascii="Verdana" w:hAnsi="Verdana"/>
          <w:sz w:val="18"/>
          <w:szCs w:val="18"/>
        </w:rPr>
        <w:t xml:space="preserve">, </w:t>
      </w:r>
      <w:r w:rsidRPr="22F08DBB">
        <w:rPr>
          <w:rFonts w:ascii="Verdana" w:hAnsi="Verdana"/>
          <w:i/>
          <w:iCs/>
          <w:sz w:val="18"/>
          <w:szCs w:val="18"/>
        </w:rPr>
        <w:t>162</w:t>
      </w:r>
      <w:r w:rsidRPr="22F08DBB">
        <w:rPr>
          <w:rFonts w:ascii="Verdana" w:hAnsi="Verdana"/>
          <w:sz w:val="18"/>
          <w:szCs w:val="18"/>
        </w:rPr>
        <w:t xml:space="preserve">, 103402. </w:t>
      </w:r>
      <w:hyperlink r:id="rId32">
        <w:r w:rsidRPr="22F08DBB">
          <w:rPr>
            <w:rStyle w:val="Hyperlink"/>
            <w:rFonts w:ascii="Verdana" w:hAnsi="Verdana"/>
            <w:sz w:val="18"/>
            <w:szCs w:val="18"/>
          </w:rPr>
          <w:t>https://doi.org/10.1016/j.sysarc.2025.103402</w:t>
        </w:r>
      </w:hyperlink>
      <w:r w:rsidR="009A3438">
        <w:br/>
      </w:r>
    </w:p>
    <w:p w14:paraId="6DAB0BBA" w14:textId="28D9E8A0" w:rsidR="009A3438" w:rsidRPr="009A3438" w:rsidRDefault="009A3438" w:rsidP="009A3438">
      <w:pPr>
        <w:pStyle w:val="ListParagraph"/>
        <w:numPr>
          <w:ilvl w:val="0"/>
          <w:numId w:val="4"/>
        </w:numPr>
        <w:jc w:val="center"/>
        <w:rPr>
          <w:rFonts w:ascii="Verdana" w:hAnsi="Verdana"/>
          <w:sz w:val="18"/>
          <w:szCs w:val="18"/>
        </w:rPr>
      </w:pPr>
      <w:r w:rsidRPr="009A3438">
        <w:rPr>
          <w:rFonts w:ascii="Verdana" w:hAnsi="Verdana"/>
          <w:b/>
          <w:bCs/>
          <w:sz w:val="18"/>
          <w:szCs w:val="18"/>
        </w:rPr>
        <w:t>WORKLOAD ASSIGNMENT</w:t>
      </w:r>
    </w:p>
    <w:p w14:paraId="55EDC00D" w14:textId="77777777" w:rsidR="009A3438" w:rsidRDefault="009A3438" w:rsidP="009A3438">
      <w:pPr>
        <w:rPr>
          <w:rFonts w:ascii="Verdana" w:hAnsi="Verdana"/>
          <w:sz w:val="18"/>
          <w:szCs w:val="18"/>
        </w:rPr>
      </w:pPr>
    </w:p>
    <w:p w14:paraId="1CED98B4" w14:textId="77777777" w:rsidR="009A3438" w:rsidRDefault="009A3438" w:rsidP="009A3438">
      <w:pPr>
        <w:jc w:val="both"/>
        <w:rPr>
          <w:rFonts w:ascii="Verdana" w:hAnsi="Verdana"/>
          <w:sz w:val="18"/>
          <w:szCs w:val="18"/>
        </w:rPr>
      </w:pPr>
      <w:r>
        <w:rPr>
          <w:rFonts w:ascii="Verdana" w:hAnsi="Verdana"/>
          <w:sz w:val="18"/>
          <w:szCs w:val="18"/>
        </w:rPr>
        <w:t>Thao is responsible for application documents and suggestions of application architecture. Duy is responsible for main application code.</w:t>
      </w:r>
    </w:p>
    <w:p w14:paraId="340F3F16" w14:textId="77777777" w:rsidR="004E4C9D" w:rsidRPr="000A5D84" w:rsidRDefault="004E4C9D" w:rsidP="007D53FD">
      <w:pPr>
        <w:spacing w:after="240"/>
        <w:ind w:left="360" w:hanging="360"/>
        <w:jc w:val="both"/>
        <w:rPr>
          <w:rFonts w:ascii="Verdana" w:hAnsi="Verdana"/>
          <w:sz w:val="18"/>
          <w:szCs w:val="18"/>
        </w:rPr>
      </w:pPr>
    </w:p>
    <w:sectPr w:rsidR="004E4C9D" w:rsidRPr="000A5D84" w:rsidSect="003114DF">
      <w:type w:val="continuous"/>
      <w:pgSz w:w="12240" w:h="15840" w:code="1"/>
      <w:pgMar w:top="1440" w:right="1440" w:bottom="1440" w:left="1440" w:header="720" w:footer="720" w:gutter="0"/>
      <w:cols w:num="2"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anh Duy Bui" w:date="2026-08-21T14:58:00Z" w:initials="KB">
    <w:p w14:paraId="05DC24D2" w14:textId="34AB18E5" w:rsidR="0015404C" w:rsidRDefault="0015404C">
      <w:r>
        <w:annotationRef/>
      </w:r>
      <w:r w:rsidRPr="20280E69">
        <w:t>phần này ổn</w:t>
      </w:r>
    </w:p>
  </w:comment>
  <w:comment w:id="1" w:author="Khanh Duy Bui" w:date="2026-08-21T14:58:00Z" w:initials="KB">
    <w:p w14:paraId="1BCED1B5" w14:textId="55791136" w:rsidR="0015404C" w:rsidRDefault="0015404C">
      <w:r>
        <w:annotationRef/>
      </w:r>
      <w:r w:rsidRPr="2F8F672F">
        <w:t>phần này ổn</w:t>
      </w:r>
    </w:p>
  </w:comment>
  <w:comment w:id="2" w:author="Khanh Duy Bui" w:date="2026-08-21T14:59:00Z" w:initials="KB">
    <w:p w14:paraId="083B99F5" w14:textId="0FC7DC33" w:rsidR="0015404C" w:rsidRDefault="0015404C">
      <w:r>
        <w:annotationRef/>
      </w:r>
      <w:r w:rsidRPr="56137C55">
        <w:t>phần này ok</w:t>
      </w:r>
    </w:p>
  </w:comment>
  <w:comment w:id="3" w:author="Khanh Duy Bui" w:date="2026-08-21T15:04:00Z" w:initials="KB">
    <w:p w14:paraId="34A83E60" w14:textId="57FA627D" w:rsidR="0015404C" w:rsidRDefault="0015404C">
      <w:r>
        <w:annotationRef/>
      </w:r>
      <w:r w:rsidRPr="633AE7AF">
        <w:t>phần này oke</w:t>
      </w:r>
    </w:p>
  </w:comment>
  <w:comment w:id="4" w:author="Khanh Duy Bui" w:date="2026-08-21T15:01:00Z" w:initials="KB">
    <w:p w14:paraId="125B2203" w14:textId="7FF4C1F1" w:rsidR="0015404C" w:rsidRDefault="0015404C">
      <w:r>
        <w:annotationRef/>
      </w:r>
      <w:r w:rsidRPr="10D69501">
        <w:t>diagram chuẩn nhưng mình không chắc pass AI của thầy. bạn simplify nó nữa được không</w:t>
      </w:r>
    </w:p>
  </w:comment>
  <w:comment w:id="5" w:author="Khanh Duy Bui" w:date="2026-08-21T15:02:00Z" w:initials="KB">
    <w:p w14:paraId="2822D36E" w14:textId="4518EEEE" w:rsidR="0015404C" w:rsidRDefault="0015404C">
      <w:r>
        <w:annotationRef/>
      </w:r>
      <w:r w:rsidRPr="013F5FCF">
        <w:t>bỏ phần legacy đi. Mình không đề cập tới nó trong bài này</w:t>
      </w:r>
    </w:p>
  </w:comment>
  <w:comment w:id="6" w:author="Khanh Duy Bui" w:date="2026-08-21T15:09:00Z" w:initials="KB">
    <w:p w14:paraId="72C99E45" w14:textId="24EB8A16" w:rsidR="007B44AA" w:rsidRDefault="0015404C">
      <w:r>
        <w:annotationRef/>
      </w:r>
      <w:r w:rsidR="007B44AA" w:rsidRPr="277ED09E">
        <w:t xml:space="preserve">nhớ bỏ thêm cái này vào: </w:t>
      </w:r>
    </w:p>
    <w:p w14:paraId="6148B585" w14:textId="4F01A3AF" w:rsidR="007B44AA" w:rsidRDefault="007B44AA"/>
    <w:p w14:paraId="1875B033" w14:textId="26EF4A40" w:rsidR="007B44AA" w:rsidRDefault="007B44AA">
      <w:hyperlink r:id="rId1" w:history="1">
        <w:r w:rsidRPr="5E9204C1">
          <w:rPr>
            <w:rStyle w:val="Hyperlink"/>
          </w:rPr>
          <w:t>Flask Web Development, 2nd Edition</w:t>
        </w:r>
      </w:hyperlink>
    </w:p>
    <w:p w14:paraId="268749CC" w14:textId="25352F1D" w:rsidR="007B44AA" w:rsidRDefault="007B44AA"/>
    <w:p w14:paraId="4D998060" w14:textId="22C9094A" w:rsidR="007B44AA" w:rsidRDefault="007B44AA">
      <w:r w:rsidRPr="0AFB00CD">
        <w:t>Part I và chapter 8 (Part II) đề cập đến ứng dụng của mình trong app này. Mình nghĩ thầy này khó nên bạn có thể cite các thông tin dựa trên sách này được không?</w:t>
      </w:r>
    </w:p>
    <w:p w14:paraId="0B4B51B3" w14:textId="57D0B255" w:rsidR="007B44AA" w:rsidRDefault="007B44AA">
      <w:r w:rsidRPr="1880C0FB">
        <w:t xml:space="preserve">Mình nghĩ thầy này khó nên là nếu mình áp dụng cấu trúc hơi khác với thầy dạy thì thầy sẽ hỏi á. Nên cho chắc thì cite kĩ xíu. </w:t>
      </w:r>
    </w:p>
    <w:p w14:paraId="405059B4" w14:textId="2CFA2A9D" w:rsidR="007B44AA" w:rsidRDefault="007B44AA"/>
    <w:p w14:paraId="4439CE10" w14:textId="648AE594" w:rsidR="007B44AA" w:rsidRDefault="007B44AA"/>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DC24D2" w15:done="1"/>
  <w15:commentEx w15:paraId="1BCED1B5" w15:done="1"/>
  <w15:commentEx w15:paraId="083B99F5" w15:done="1"/>
  <w15:commentEx w15:paraId="34A83E60" w15:done="1"/>
  <w15:commentEx w15:paraId="125B2203" w15:done="1"/>
  <w15:commentEx w15:paraId="2822D36E" w15:done="1"/>
  <w15:commentEx w15:paraId="4439CE1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55D373" w16cex:dateUtc="2026-08-21T21:58:00Z"/>
  <w16cex:commentExtensible w16cex:durableId="184E4DDD" w16cex:dateUtc="2026-08-21T21:58:00Z"/>
  <w16cex:commentExtensible w16cex:durableId="7BD4F62E" w16cex:dateUtc="2026-08-21T21:59:00Z"/>
  <w16cex:commentExtensible w16cex:durableId="2F713B05" w16cex:dateUtc="2026-08-21T22:04:00Z"/>
  <w16cex:commentExtensible w16cex:durableId="650F55B1" w16cex:dateUtc="2026-08-21T22:01:00Z"/>
  <w16cex:commentExtensible w16cex:durableId="2C08DAA1" w16cex:dateUtc="2026-08-21T22:02:00Z"/>
  <w16cex:commentExtensible w16cex:durableId="096EC537" w16cex:dateUtc="2026-08-21T2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DC24D2" w16cid:durableId="5155D373"/>
  <w16cid:commentId w16cid:paraId="1BCED1B5" w16cid:durableId="184E4DDD"/>
  <w16cid:commentId w16cid:paraId="083B99F5" w16cid:durableId="7BD4F62E"/>
  <w16cid:commentId w16cid:paraId="34A83E60" w16cid:durableId="2F713B05"/>
  <w16cid:commentId w16cid:paraId="125B2203" w16cid:durableId="650F55B1"/>
  <w16cid:commentId w16cid:paraId="2822D36E" w16cid:durableId="2C08DAA1"/>
  <w16cid:commentId w16cid:paraId="4439CE10" w16cid:durableId="096EC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23B59" w14:textId="77777777" w:rsidR="00A92AFD" w:rsidRDefault="00A92AFD" w:rsidP="00B45C66">
      <w:r>
        <w:separator/>
      </w:r>
    </w:p>
  </w:endnote>
  <w:endnote w:type="continuationSeparator" w:id="0">
    <w:p w14:paraId="1113215B" w14:textId="77777777" w:rsidR="00A92AFD" w:rsidRDefault="00A92AFD"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9F60" w14:textId="506CFC6C" w:rsidR="003114DF" w:rsidRDefault="003114DF">
    <w:pPr>
      <w:pStyle w:val="Footer"/>
      <w:jc w:val="right"/>
    </w:pPr>
    <w:r w:rsidRPr="22F08DBB">
      <w:rPr>
        <w:noProof/>
      </w:rPr>
      <w:fldChar w:fldCharType="begin"/>
    </w:r>
    <w:r>
      <w:instrText xml:space="preserve"> PAGE   \* MERGEFORMAT </w:instrText>
    </w:r>
    <w:r w:rsidRPr="22F08DBB">
      <w:fldChar w:fldCharType="separate"/>
    </w:r>
    <w:r w:rsidR="22F08DBB" w:rsidRPr="22F08DBB">
      <w:rPr>
        <w:noProof/>
      </w:rPr>
      <w:t>1</w:t>
    </w:r>
    <w:r w:rsidRPr="22F08DBB">
      <w:rPr>
        <w:noProof/>
      </w:rPr>
      <w:fldChar w:fldCharType="end"/>
    </w:r>
  </w:p>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694E7" w14:textId="77777777" w:rsidR="00A92AFD" w:rsidRDefault="00A92AFD" w:rsidP="00B45C66">
      <w:r>
        <w:separator/>
      </w:r>
    </w:p>
  </w:footnote>
  <w:footnote w:type="continuationSeparator" w:id="0">
    <w:p w14:paraId="71E4BCF5" w14:textId="77777777" w:rsidR="00A92AFD" w:rsidRDefault="00A92AFD"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636"/>
    <w:multiLevelType w:val="multilevel"/>
    <w:tmpl w:val="C5828EF6"/>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F212B4"/>
    <w:multiLevelType w:val="multilevel"/>
    <w:tmpl w:val="C5828EF6"/>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17213443">
    <w:abstractNumId w:val="4"/>
  </w:num>
  <w:num w:numId="2" w16cid:durableId="1461143585">
    <w:abstractNumId w:val="3"/>
  </w:num>
  <w:num w:numId="3" w16cid:durableId="438765089">
    <w:abstractNumId w:val="2"/>
  </w:num>
  <w:num w:numId="4" w16cid:durableId="446580816">
    <w:abstractNumId w:val="1"/>
  </w:num>
  <w:num w:numId="5" w16cid:durableId="13848669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nh Duy Bui">
    <w15:presenceInfo w15:providerId="AD" w15:userId="S::buikhanhduy@cityuniversity.edu::d2184455-83bf-491c-a21b-eea7847e2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77588"/>
    <w:rsid w:val="000818B4"/>
    <w:rsid w:val="00081AC1"/>
    <w:rsid w:val="000A3352"/>
    <w:rsid w:val="000A5B63"/>
    <w:rsid w:val="000A5D84"/>
    <w:rsid w:val="000B3724"/>
    <w:rsid w:val="000B4B0D"/>
    <w:rsid w:val="000D5E56"/>
    <w:rsid w:val="000E373B"/>
    <w:rsid w:val="000F4AB4"/>
    <w:rsid w:val="000F604C"/>
    <w:rsid w:val="00106BE7"/>
    <w:rsid w:val="00107BCB"/>
    <w:rsid w:val="00116899"/>
    <w:rsid w:val="001272A9"/>
    <w:rsid w:val="0013215F"/>
    <w:rsid w:val="00142950"/>
    <w:rsid w:val="0015404C"/>
    <w:rsid w:val="00154DF9"/>
    <w:rsid w:val="001823AC"/>
    <w:rsid w:val="00192491"/>
    <w:rsid w:val="001A39F8"/>
    <w:rsid w:val="001A3D1D"/>
    <w:rsid w:val="001A5988"/>
    <w:rsid w:val="001B0EB8"/>
    <w:rsid w:val="001B1B9A"/>
    <w:rsid w:val="001B5A07"/>
    <w:rsid w:val="002110AA"/>
    <w:rsid w:val="0023355E"/>
    <w:rsid w:val="00245F4E"/>
    <w:rsid w:val="00266030"/>
    <w:rsid w:val="002964B7"/>
    <w:rsid w:val="002E2958"/>
    <w:rsid w:val="002F4642"/>
    <w:rsid w:val="003114DF"/>
    <w:rsid w:val="003142B6"/>
    <w:rsid w:val="00315308"/>
    <w:rsid w:val="003312D9"/>
    <w:rsid w:val="00331484"/>
    <w:rsid w:val="00332ED2"/>
    <w:rsid w:val="00343A79"/>
    <w:rsid w:val="0035040C"/>
    <w:rsid w:val="00360C4A"/>
    <w:rsid w:val="00362DCE"/>
    <w:rsid w:val="003862A8"/>
    <w:rsid w:val="003902FD"/>
    <w:rsid w:val="003A6106"/>
    <w:rsid w:val="003B010A"/>
    <w:rsid w:val="003B643A"/>
    <w:rsid w:val="003C07B8"/>
    <w:rsid w:val="003E75C3"/>
    <w:rsid w:val="003F21D1"/>
    <w:rsid w:val="003F769E"/>
    <w:rsid w:val="00405D83"/>
    <w:rsid w:val="004144EB"/>
    <w:rsid w:val="00420EB1"/>
    <w:rsid w:val="00427E8B"/>
    <w:rsid w:val="004315A0"/>
    <w:rsid w:val="0044086A"/>
    <w:rsid w:val="00446670"/>
    <w:rsid w:val="00450B6F"/>
    <w:rsid w:val="00457D6E"/>
    <w:rsid w:val="00457FB6"/>
    <w:rsid w:val="00484BCD"/>
    <w:rsid w:val="00487C4A"/>
    <w:rsid w:val="00490515"/>
    <w:rsid w:val="004968B2"/>
    <w:rsid w:val="004C3BD5"/>
    <w:rsid w:val="004D24B3"/>
    <w:rsid w:val="004D41A1"/>
    <w:rsid w:val="004D44D9"/>
    <w:rsid w:val="004D609D"/>
    <w:rsid w:val="004E11FA"/>
    <w:rsid w:val="004E4C9D"/>
    <w:rsid w:val="004F2FB7"/>
    <w:rsid w:val="004F50E2"/>
    <w:rsid w:val="005000D6"/>
    <w:rsid w:val="00501879"/>
    <w:rsid w:val="00511EB3"/>
    <w:rsid w:val="00527835"/>
    <w:rsid w:val="00556A09"/>
    <w:rsid w:val="00563EE3"/>
    <w:rsid w:val="0057049E"/>
    <w:rsid w:val="00590EAA"/>
    <w:rsid w:val="005932A0"/>
    <w:rsid w:val="005B26D9"/>
    <w:rsid w:val="005E1EBF"/>
    <w:rsid w:val="005E37A0"/>
    <w:rsid w:val="005E68EC"/>
    <w:rsid w:val="005F7A47"/>
    <w:rsid w:val="00616C17"/>
    <w:rsid w:val="006203D8"/>
    <w:rsid w:val="006278BC"/>
    <w:rsid w:val="00636FCB"/>
    <w:rsid w:val="006440FA"/>
    <w:rsid w:val="006626F8"/>
    <w:rsid w:val="0069262C"/>
    <w:rsid w:val="006A3BFC"/>
    <w:rsid w:val="006B07C8"/>
    <w:rsid w:val="006B4C80"/>
    <w:rsid w:val="00703FB6"/>
    <w:rsid w:val="00710425"/>
    <w:rsid w:val="00711501"/>
    <w:rsid w:val="0073653D"/>
    <w:rsid w:val="00754034"/>
    <w:rsid w:val="00795EB4"/>
    <w:rsid w:val="007A33CA"/>
    <w:rsid w:val="007A7F77"/>
    <w:rsid w:val="007B44AA"/>
    <w:rsid w:val="007B5D16"/>
    <w:rsid w:val="007C4302"/>
    <w:rsid w:val="007C7F55"/>
    <w:rsid w:val="007D53FD"/>
    <w:rsid w:val="007E007C"/>
    <w:rsid w:val="007F00AB"/>
    <w:rsid w:val="007F03E1"/>
    <w:rsid w:val="007F5C7E"/>
    <w:rsid w:val="00801985"/>
    <w:rsid w:val="00846590"/>
    <w:rsid w:val="00866F54"/>
    <w:rsid w:val="00871125"/>
    <w:rsid w:val="00872EAB"/>
    <w:rsid w:val="0087576C"/>
    <w:rsid w:val="00883FEE"/>
    <w:rsid w:val="008A012A"/>
    <w:rsid w:val="008A346E"/>
    <w:rsid w:val="008B5586"/>
    <w:rsid w:val="008C19CB"/>
    <w:rsid w:val="008C2F96"/>
    <w:rsid w:val="008C6696"/>
    <w:rsid w:val="008D3313"/>
    <w:rsid w:val="008E2605"/>
    <w:rsid w:val="008E67F7"/>
    <w:rsid w:val="00907D86"/>
    <w:rsid w:val="009251A2"/>
    <w:rsid w:val="00942535"/>
    <w:rsid w:val="0095248F"/>
    <w:rsid w:val="00952629"/>
    <w:rsid w:val="009628BD"/>
    <w:rsid w:val="00970927"/>
    <w:rsid w:val="009937E2"/>
    <w:rsid w:val="009954FF"/>
    <w:rsid w:val="009A0B8F"/>
    <w:rsid w:val="009A3164"/>
    <w:rsid w:val="009A3438"/>
    <w:rsid w:val="009A7341"/>
    <w:rsid w:val="009D15E9"/>
    <w:rsid w:val="009D16C5"/>
    <w:rsid w:val="00A03033"/>
    <w:rsid w:val="00A21C5D"/>
    <w:rsid w:val="00A24CE3"/>
    <w:rsid w:val="00A66F17"/>
    <w:rsid w:val="00A7236A"/>
    <w:rsid w:val="00A87BBD"/>
    <w:rsid w:val="00A92AFD"/>
    <w:rsid w:val="00A92FAB"/>
    <w:rsid w:val="00A95BD9"/>
    <w:rsid w:val="00AC2AE3"/>
    <w:rsid w:val="00AD1DD6"/>
    <w:rsid w:val="00AD22FE"/>
    <w:rsid w:val="00AE7B05"/>
    <w:rsid w:val="00AF0261"/>
    <w:rsid w:val="00AF0E68"/>
    <w:rsid w:val="00AF7081"/>
    <w:rsid w:val="00B05229"/>
    <w:rsid w:val="00B07FCB"/>
    <w:rsid w:val="00B12770"/>
    <w:rsid w:val="00B23131"/>
    <w:rsid w:val="00B41CC4"/>
    <w:rsid w:val="00B45C66"/>
    <w:rsid w:val="00B46A0B"/>
    <w:rsid w:val="00B61FA1"/>
    <w:rsid w:val="00B62C3C"/>
    <w:rsid w:val="00B670CF"/>
    <w:rsid w:val="00B81C8D"/>
    <w:rsid w:val="00B907CE"/>
    <w:rsid w:val="00BA3C9F"/>
    <w:rsid w:val="00BE0812"/>
    <w:rsid w:val="00BE3D03"/>
    <w:rsid w:val="00BF084A"/>
    <w:rsid w:val="00C057CF"/>
    <w:rsid w:val="00C661F1"/>
    <w:rsid w:val="00C7077A"/>
    <w:rsid w:val="00C75791"/>
    <w:rsid w:val="00C8025F"/>
    <w:rsid w:val="00C8049E"/>
    <w:rsid w:val="00CA018F"/>
    <w:rsid w:val="00CA0695"/>
    <w:rsid w:val="00CA1198"/>
    <w:rsid w:val="00CC02E5"/>
    <w:rsid w:val="00D322AE"/>
    <w:rsid w:val="00D418DA"/>
    <w:rsid w:val="00D60015"/>
    <w:rsid w:val="00D8472F"/>
    <w:rsid w:val="00D87630"/>
    <w:rsid w:val="00DD2BB4"/>
    <w:rsid w:val="00DF0ED2"/>
    <w:rsid w:val="00DF4809"/>
    <w:rsid w:val="00E10E7A"/>
    <w:rsid w:val="00E46E45"/>
    <w:rsid w:val="00E547CF"/>
    <w:rsid w:val="00E55E56"/>
    <w:rsid w:val="00E94AA2"/>
    <w:rsid w:val="00E957F9"/>
    <w:rsid w:val="00F01305"/>
    <w:rsid w:val="00F02196"/>
    <w:rsid w:val="00F02EBB"/>
    <w:rsid w:val="00F1395F"/>
    <w:rsid w:val="00F27472"/>
    <w:rsid w:val="00F27CBA"/>
    <w:rsid w:val="00F30709"/>
    <w:rsid w:val="00F33CA0"/>
    <w:rsid w:val="00F46C53"/>
    <w:rsid w:val="00F504AD"/>
    <w:rsid w:val="00F84424"/>
    <w:rsid w:val="00F92874"/>
    <w:rsid w:val="00FC470F"/>
    <w:rsid w:val="00FE5CB2"/>
    <w:rsid w:val="010EE156"/>
    <w:rsid w:val="01A06021"/>
    <w:rsid w:val="01B6A067"/>
    <w:rsid w:val="01E4D8F8"/>
    <w:rsid w:val="02949703"/>
    <w:rsid w:val="02C18F9C"/>
    <w:rsid w:val="033D9946"/>
    <w:rsid w:val="042D613A"/>
    <w:rsid w:val="04B2B68E"/>
    <w:rsid w:val="05EC48D2"/>
    <w:rsid w:val="068C2410"/>
    <w:rsid w:val="075492C6"/>
    <w:rsid w:val="0776C311"/>
    <w:rsid w:val="07CBDF99"/>
    <w:rsid w:val="07D9B25C"/>
    <w:rsid w:val="07EA8585"/>
    <w:rsid w:val="087DFEF0"/>
    <w:rsid w:val="08A9B4D2"/>
    <w:rsid w:val="08EFB045"/>
    <w:rsid w:val="0922BE5F"/>
    <w:rsid w:val="09621DEC"/>
    <w:rsid w:val="099E3426"/>
    <w:rsid w:val="09D24CA1"/>
    <w:rsid w:val="0A047AB1"/>
    <w:rsid w:val="0A60174F"/>
    <w:rsid w:val="0A7E06A8"/>
    <w:rsid w:val="0A7EF4D3"/>
    <w:rsid w:val="0A880369"/>
    <w:rsid w:val="0AF9A870"/>
    <w:rsid w:val="0B7DE564"/>
    <w:rsid w:val="0BF4B9A5"/>
    <w:rsid w:val="0C043C61"/>
    <w:rsid w:val="0DE32512"/>
    <w:rsid w:val="0E20690C"/>
    <w:rsid w:val="0F8ADAE5"/>
    <w:rsid w:val="109E4683"/>
    <w:rsid w:val="1116A682"/>
    <w:rsid w:val="11BD1D2A"/>
    <w:rsid w:val="11FBC792"/>
    <w:rsid w:val="12F74337"/>
    <w:rsid w:val="13B0B066"/>
    <w:rsid w:val="13DCFC15"/>
    <w:rsid w:val="14C4AFCB"/>
    <w:rsid w:val="16D43F76"/>
    <w:rsid w:val="17B34606"/>
    <w:rsid w:val="19195B0D"/>
    <w:rsid w:val="1A1B817F"/>
    <w:rsid w:val="1B7681C0"/>
    <w:rsid w:val="1B8F7212"/>
    <w:rsid w:val="1C56C333"/>
    <w:rsid w:val="1CC06B75"/>
    <w:rsid w:val="1D07E8B1"/>
    <w:rsid w:val="1E91322C"/>
    <w:rsid w:val="1F224E7D"/>
    <w:rsid w:val="1F2609FD"/>
    <w:rsid w:val="1F3CE2EC"/>
    <w:rsid w:val="1F98697E"/>
    <w:rsid w:val="1FD073F1"/>
    <w:rsid w:val="203CE26C"/>
    <w:rsid w:val="208D48F4"/>
    <w:rsid w:val="20AE362D"/>
    <w:rsid w:val="21AB2B9A"/>
    <w:rsid w:val="21E7CC85"/>
    <w:rsid w:val="227B5320"/>
    <w:rsid w:val="2280CEE8"/>
    <w:rsid w:val="22F08DBB"/>
    <w:rsid w:val="23625C71"/>
    <w:rsid w:val="23E11B39"/>
    <w:rsid w:val="24D54C48"/>
    <w:rsid w:val="270036F7"/>
    <w:rsid w:val="27D91861"/>
    <w:rsid w:val="284DD90D"/>
    <w:rsid w:val="28722138"/>
    <w:rsid w:val="297D4A22"/>
    <w:rsid w:val="29A55963"/>
    <w:rsid w:val="2A7EA7F4"/>
    <w:rsid w:val="2A93D356"/>
    <w:rsid w:val="2AEF82B5"/>
    <w:rsid w:val="2B15C1A3"/>
    <w:rsid w:val="2B419286"/>
    <w:rsid w:val="2B433E5C"/>
    <w:rsid w:val="2B5A1EF8"/>
    <w:rsid w:val="2BA7D225"/>
    <w:rsid w:val="2BD99389"/>
    <w:rsid w:val="2C0616AA"/>
    <w:rsid w:val="2D670BA3"/>
    <w:rsid w:val="2DDFC956"/>
    <w:rsid w:val="2E7A8119"/>
    <w:rsid w:val="2F501343"/>
    <w:rsid w:val="2F62069F"/>
    <w:rsid w:val="301DA436"/>
    <w:rsid w:val="314B27D1"/>
    <w:rsid w:val="31BC1456"/>
    <w:rsid w:val="3306D926"/>
    <w:rsid w:val="335221E2"/>
    <w:rsid w:val="33ED061F"/>
    <w:rsid w:val="340A165E"/>
    <w:rsid w:val="341EA026"/>
    <w:rsid w:val="3436F41F"/>
    <w:rsid w:val="348B736B"/>
    <w:rsid w:val="35B4BE1F"/>
    <w:rsid w:val="36343239"/>
    <w:rsid w:val="36BF8E69"/>
    <w:rsid w:val="37147E06"/>
    <w:rsid w:val="37BBDEAC"/>
    <w:rsid w:val="38F92FEE"/>
    <w:rsid w:val="3910AD89"/>
    <w:rsid w:val="3AB1F4C9"/>
    <w:rsid w:val="3B789E9F"/>
    <w:rsid w:val="3BAD5B37"/>
    <w:rsid w:val="3BBF4CDF"/>
    <w:rsid w:val="3BE79FA9"/>
    <w:rsid w:val="3C44E7DD"/>
    <w:rsid w:val="3C9CEE8B"/>
    <w:rsid w:val="3CB65A7E"/>
    <w:rsid w:val="3CE78A54"/>
    <w:rsid w:val="3CFF1A3B"/>
    <w:rsid w:val="3E6C1C29"/>
    <w:rsid w:val="3E94DD04"/>
    <w:rsid w:val="4040039B"/>
    <w:rsid w:val="4113470F"/>
    <w:rsid w:val="41552C88"/>
    <w:rsid w:val="41B089E4"/>
    <w:rsid w:val="439480AB"/>
    <w:rsid w:val="43A78BA1"/>
    <w:rsid w:val="43F54A59"/>
    <w:rsid w:val="442B2C04"/>
    <w:rsid w:val="4465C8C7"/>
    <w:rsid w:val="45751B82"/>
    <w:rsid w:val="459F97FB"/>
    <w:rsid w:val="461D1C78"/>
    <w:rsid w:val="46946CB9"/>
    <w:rsid w:val="4814CDFD"/>
    <w:rsid w:val="481A4781"/>
    <w:rsid w:val="49998B3F"/>
    <w:rsid w:val="49AEC880"/>
    <w:rsid w:val="49DD110A"/>
    <w:rsid w:val="4A417406"/>
    <w:rsid w:val="4ACB0BE4"/>
    <w:rsid w:val="4ADA1838"/>
    <w:rsid w:val="4ADE764B"/>
    <w:rsid w:val="4B918D8E"/>
    <w:rsid w:val="4BC2C5EE"/>
    <w:rsid w:val="4BDA0C71"/>
    <w:rsid w:val="4BEFCDDC"/>
    <w:rsid w:val="4C5E9F9B"/>
    <w:rsid w:val="4D28AA47"/>
    <w:rsid w:val="4DA176E6"/>
    <w:rsid w:val="4DB5CE48"/>
    <w:rsid w:val="4DDDA6EA"/>
    <w:rsid w:val="4E33CCAC"/>
    <w:rsid w:val="4E3DFB48"/>
    <w:rsid w:val="4F4C68C3"/>
    <w:rsid w:val="50D66B6C"/>
    <w:rsid w:val="5139A4CE"/>
    <w:rsid w:val="513AB676"/>
    <w:rsid w:val="51DBABC9"/>
    <w:rsid w:val="51DE7314"/>
    <w:rsid w:val="525B42E1"/>
    <w:rsid w:val="52F02CCA"/>
    <w:rsid w:val="549C4FA0"/>
    <w:rsid w:val="54C3E783"/>
    <w:rsid w:val="5503855A"/>
    <w:rsid w:val="556FEF22"/>
    <w:rsid w:val="55B47B6F"/>
    <w:rsid w:val="567C27D7"/>
    <w:rsid w:val="5746799A"/>
    <w:rsid w:val="5798A086"/>
    <w:rsid w:val="57B27892"/>
    <w:rsid w:val="57DF9C22"/>
    <w:rsid w:val="582216BF"/>
    <w:rsid w:val="587E1075"/>
    <w:rsid w:val="5A9ACC23"/>
    <w:rsid w:val="5AACC3DD"/>
    <w:rsid w:val="5AD4B070"/>
    <w:rsid w:val="5BF1BAB2"/>
    <w:rsid w:val="5BF7AC7E"/>
    <w:rsid w:val="5C32C781"/>
    <w:rsid w:val="5C9CFAE5"/>
    <w:rsid w:val="5CC7A8C3"/>
    <w:rsid w:val="5CEC3CDB"/>
    <w:rsid w:val="5D23EA6B"/>
    <w:rsid w:val="5E8E57F2"/>
    <w:rsid w:val="5F9E989F"/>
    <w:rsid w:val="600F19B3"/>
    <w:rsid w:val="601657BF"/>
    <w:rsid w:val="6037EF8A"/>
    <w:rsid w:val="60BB4F52"/>
    <w:rsid w:val="60D8188B"/>
    <w:rsid w:val="617FA5AC"/>
    <w:rsid w:val="61895ADB"/>
    <w:rsid w:val="61FD2C56"/>
    <w:rsid w:val="6349BFFD"/>
    <w:rsid w:val="639CB4D5"/>
    <w:rsid w:val="649CC5D5"/>
    <w:rsid w:val="64C6241D"/>
    <w:rsid w:val="65B54E6E"/>
    <w:rsid w:val="669A786B"/>
    <w:rsid w:val="66C55FB1"/>
    <w:rsid w:val="6759D37B"/>
    <w:rsid w:val="693B706A"/>
    <w:rsid w:val="6979435B"/>
    <w:rsid w:val="6A004E3C"/>
    <w:rsid w:val="6A4AEE84"/>
    <w:rsid w:val="6B050823"/>
    <w:rsid w:val="6B52D1CD"/>
    <w:rsid w:val="6BD592CD"/>
    <w:rsid w:val="6C5520D0"/>
    <w:rsid w:val="6D2F60EA"/>
    <w:rsid w:val="6E6C64AD"/>
    <w:rsid w:val="6E8372D6"/>
    <w:rsid w:val="70677F67"/>
    <w:rsid w:val="70DB7867"/>
    <w:rsid w:val="70E161BE"/>
    <w:rsid w:val="71160FAE"/>
    <w:rsid w:val="71394B39"/>
    <w:rsid w:val="72082CD5"/>
    <w:rsid w:val="72809C62"/>
    <w:rsid w:val="72C93B5F"/>
    <w:rsid w:val="740641F7"/>
    <w:rsid w:val="74760190"/>
    <w:rsid w:val="7553042D"/>
    <w:rsid w:val="75FA8F7E"/>
    <w:rsid w:val="76B04D11"/>
    <w:rsid w:val="76F4F72B"/>
    <w:rsid w:val="77139654"/>
    <w:rsid w:val="7844AD25"/>
    <w:rsid w:val="78511480"/>
    <w:rsid w:val="78F5D0A8"/>
    <w:rsid w:val="79010507"/>
    <w:rsid w:val="791AC190"/>
    <w:rsid w:val="799F4433"/>
    <w:rsid w:val="79A1B0DB"/>
    <w:rsid w:val="79D83B68"/>
    <w:rsid w:val="7B2BB9D9"/>
    <w:rsid w:val="7B3F5ED9"/>
    <w:rsid w:val="7BAFDA63"/>
    <w:rsid w:val="7BBFF2F2"/>
    <w:rsid w:val="7C71F501"/>
    <w:rsid w:val="7C7A04F0"/>
    <w:rsid w:val="7CC4E756"/>
    <w:rsid w:val="7D095201"/>
    <w:rsid w:val="7D652905"/>
    <w:rsid w:val="7DD9D5BB"/>
    <w:rsid w:val="7FF889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A9E79568-EC58-4A55-BDDA-E8F4C6F8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420EB1"/>
    <w:rPr>
      <w:color w:val="605E5C"/>
      <w:shd w:val="clear" w:color="auto" w:fill="E1DFDD"/>
    </w:rPr>
  </w:style>
  <w:style w:type="paragraph" w:styleId="ListParagraph">
    <w:name w:val="List Paragraph"/>
    <w:basedOn w:val="Normal"/>
    <w:uiPriority w:val="34"/>
    <w:qFormat/>
    <w:rsid w:val="00420EB1"/>
    <w:pPr>
      <w:ind w:left="720"/>
      <w:contextualSpacing/>
    </w:pPr>
  </w:style>
  <w:style w:type="character" w:styleId="FollowedHyperlink">
    <w:name w:val="FollowedHyperlink"/>
    <w:basedOn w:val="DefaultParagraphFont"/>
    <w:semiHidden/>
    <w:unhideWhenUsed/>
    <w:rsid w:val="00501879"/>
    <w:rPr>
      <w:color w:val="800080" w:themeColor="followedHyperlink"/>
      <w:u w:val="single"/>
    </w:rPr>
  </w:style>
  <w:style w:type="paragraph" w:styleId="Caption">
    <w:name w:val="caption"/>
    <w:basedOn w:val="Normal"/>
    <w:next w:val="Normal"/>
    <w:unhideWhenUsed/>
    <w:qFormat/>
    <w:rsid w:val="00B05229"/>
    <w:pPr>
      <w:spacing w:after="200"/>
    </w:pPr>
    <w:rPr>
      <w:i/>
      <w:iCs/>
      <w:color w:val="1F497D" w:themeColor="text2"/>
      <w:sz w:val="18"/>
      <w:szCs w:val="18"/>
    </w:rPr>
  </w:style>
  <w:style w:type="character" w:styleId="PlaceholderText">
    <w:name w:val="Placeholder Text"/>
    <w:basedOn w:val="DefaultParagraphFont"/>
    <w:uiPriority w:val="99"/>
    <w:semiHidden/>
    <w:rsid w:val="22F08DBB"/>
    <w:rPr>
      <w:color w:val="66666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style>
  <w:style w:type="character" w:styleId="CommentReference">
    <w:name w:val="annotation reference"/>
    <w:basedOn w:val="DefaultParagraphFont"/>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 w:id="2033142546">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learning.oreilly.com/library/view/flask-web-development/9781491991725/"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hyperlink" Target="https://learn.microsoft.com/en-us/windows/security/hardware-security/tpm/trusted-platform-module-overview" TargetMode="External"/><Relationship Id="rId3" Type="http://schemas.openxmlformats.org/officeDocument/2006/relationships/customXml" Target="../customXml/item3.xml"/><Relationship Id="rId21" Type="http://schemas.openxmlformats.org/officeDocument/2006/relationships/hyperlink" Target="https://doi.org/10.48550/arXiv.1908.05901" TargetMode="External"/><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hyperlink" Target="https://ia903202.us.archive.org/31/items/python_ebooks_2020/Flask_Web_Development_%28en%29.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doi.org/10.48550/arXiv.2306.09708" TargetMode="External"/><Relationship Id="rId29" Type="http://schemas.openxmlformats.org/officeDocument/2006/relationships/hyperlink" Target="https://learn.microsoft.com/en-us/windows/security/identity-protection/hello-for-business/webauthn-api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ikhanhduy@cityuniversity.edu" TargetMode="External"/><Relationship Id="rId24" Type="http://schemas.openxmlformats.org/officeDocument/2006/relationships/hyperlink" Target="https://cloud.google.com/security/products/titan-security-key" TargetMode="External"/><Relationship Id="rId32" Type="http://schemas.openxmlformats.org/officeDocument/2006/relationships/hyperlink" Target="https://doi.org/10.1016/j.sysarc.2025.103402" TargetMode="Externa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community.d2l.com/brightspace/kb/articles/23730-about-lti-1-3-launch-and-authentication" TargetMode="External"/><Relationship Id="rId28" Type="http://schemas.openxmlformats.org/officeDocument/2006/relationships/hyperlink" Target="https://learn.microsoft.com/en-us/intune/solutions/education/tutorial-school-deployment/setup-entra-id" TargetMode="External"/><Relationship Id="rId36" Type="http://schemas.openxmlformats.org/officeDocument/2006/relationships/theme" Target="theme/theme1.xml"/><Relationship Id="rId10" Type="http://schemas.openxmlformats.org/officeDocument/2006/relationships/hyperlink" Target="mailto:buithao1@cityuniversity.edu" TargetMode="External"/><Relationship Id="rId19" Type="http://schemas.openxmlformats.org/officeDocument/2006/relationships/image" Target="media/image3.png"/><Relationship Id="rId31" Type="http://schemas.openxmlformats.org/officeDocument/2006/relationships/hyperlink" Target="https://doi.org/10.6028/NIST.SP.800-63B-4"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hyperlink" Target="https://doi.org/10.48550/arXiv.1309.5344" TargetMode="External"/><Relationship Id="rId27" Type="http://schemas.openxmlformats.org/officeDocument/2006/relationships/hyperlink" Target="https://learn.microsoft.com/en-us/microsoft-365/education/guide/1-reference/introduction-microsoft-entra-id" TargetMode="External"/><Relationship Id="rId30" Type="http://schemas.openxmlformats.org/officeDocument/2006/relationships/hyperlink" Target="https://developer.mozilla.org/en-US/docs/Web/API/Web_Authentication_API" TargetMode="External"/><Relationship Id="rId35" Type="http://schemas.openxmlformats.org/officeDocument/2006/relationships/glossaryDocument" Target="glossary/document.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F8E7332-7E6B-4386-897E-22DF58D5F25C}"/>
      </w:docPartPr>
      <w:docPartBody>
        <w:p w:rsidR="007C3A8B" w:rsidRDefault="007C3A8B">
          <w:r w:rsidRPr="22F08DBB">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C3A8B"/>
    <w:rsid w:val="007C3A8B"/>
    <w:rsid w:val="00952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template.dotx</Template>
  <TotalTime>58</TotalTime>
  <Pages>1</Pages>
  <Words>1790</Words>
  <Characters>10204</Characters>
  <Application>Microsoft Office Word</Application>
  <DocSecurity>4</DocSecurity>
  <Lines>85</Lines>
  <Paragraphs>23</Paragraphs>
  <ScaleCrop>false</ScaleCrop>
  <Company>ISECON</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
  <dc:creator>Administrator</dc:creator>
  <cp:keywords/>
  <cp:lastModifiedBy>Thao Bui</cp:lastModifiedBy>
  <cp:revision>82</cp:revision>
  <dcterms:created xsi:type="dcterms:W3CDTF">2020-06-03T14:28:00Z</dcterms:created>
  <dcterms:modified xsi:type="dcterms:W3CDTF">2026-08-23T00:08:00Z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y fmtid="{D5CDD505-2E9C-101B-9397-08002B2CF9AE}" pid="3" name="TII_WORD_DOCUMENT_FILENAME">
    <vt:lpwstr>TP02 T0X Thao Duy.docx</vt:lpwstr>
  </property>
  <property fmtid="{D5CDD505-2E9C-101B-9397-08002B2CF9AE}" pid="4" name="TII_WORD_DOCUMENT_ID">
    <vt:lpwstr>f9081ac3-e9ed-4250-b8f5-4192e5c399ad</vt:lpwstr>
  </property>
  <property fmtid="{D5CDD505-2E9C-101B-9397-08002B2CF9AE}" pid="5" name="TII_WORD_DOCUMENT_HASH">
    <vt:lpwstr>96bdf601a6cd12384023bd0ff0553f8dd964557de249bea73875719a505c766f</vt:lpwstr>
  </property>
</Properties>
</file>